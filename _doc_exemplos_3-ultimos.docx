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05FB" w14:textId="7F6A03E5" w:rsidR="00571ABD" w:rsidRPr="009E0B6E" w:rsidRDefault="001A2A55">
      <w:pPr>
        <w:pStyle w:val="Nomedaempresa"/>
        <w:rPr>
          <w:lang w:val="pt-BR"/>
        </w:rPr>
      </w:pPr>
      <w:r>
        <w:rPr>
          <w:lang w:val="pt-BR"/>
        </w:rPr>
        <w:t>ANGLO</w:t>
      </w:r>
    </w:p>
    <w:p w14:paraId="7B64574E" w14:textId="77777777" w:rsidR="00571ABD" w:rsidRPr="009E0B6E" w:rsidRDefault="000F739B">
      <w:pPr>
        <w:pStyle w:val="Logotipo"/>
        <w:rPr>
          <w:lang w:val="pt-BR"/>
        </w:rPr>
      </w:pPr>
      <w:r w:rsidRPr="009E0B6E">
        <w:rPr>
          <w:lang w:val="pt-BR" w:eastAsia="pt-BR"/>
        </w:rPr>
        <w:drawing>
          <wp:inline distT="0" distB="0" distL="0" distR="0" wp14:anchorId="7464FFC6" wp14:editId="61B5361B">
            <wp:extent cx="1325878" cy="662940"/>
            <wp:effectExtent l="0" t="0" r="8255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spaço_reservado_para_logotip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78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4578" w14:textId="77777777" w:rsidR="00571ABD" w:rsidRPr="009E0B6E" w:rsidRDefault="009E5591">
      <w:pPr>
        <w:pStyle w:val="Ttulo1"/>
        <w:rPr>
          <w:lang w:val="pt-BR"/>
        </w:rPr>
      </w:pPr>
      <w:sdt>
        <w:sdtPr>
          <w:rPr>
            <w:lang w:val="pt-BR"/>
          </w:rPr>
          <w:alias w:val="Relatório de status do funcionário:"/>
          <w:tag w:val="Relatório de status do funcionário:"/>
          <w:id w:val="-189071442"/>
          <w:placeholder>
            <w:docPart w:val="8BB04738ED73449F8C74F9B89AA22536"/>
          </w:placeholder>
          <w:temporary/>
          <w:showingPlcHdr/>
          <w15:appearance w15:val="hidden"/>
        </w:sdtPr>
        <w:sdtEndPr/>
        <w:sdtContent>
          <w:r w:rsidR="004A4768" w:rsidRPr="009E0B6E">
            <w:rPr>
              <w:lang w:val="pt-BR" w:bidi="pt-BR"/>
            </w:rPr>
            <w:t>Relatório de status do funcionário</w:t>
          </w:r>
        </w:sdtContent>
      </w:sdt>
    </w:p>
    <w:sdt>
      <w:sdtPr>
        <w:rPr>
          <w:lang w:val="pt-BR"/>
        </w:rPr>
        <w:alias w:val="Informações de funcionários:"/>
        <w:tag w:val="Informações de funcionários:"/>
        <w:id w:val="691346827"/>
        <w:placeholder>
          <w:docPart w:val="207F30E9B0B141D7B0E5F2590499711E"/>
        </w:placeholder>
        <w:temporary/>
        <w:showingPlcHdr/>
        <w15:appearance w15:val="hidden"/>
      </w:sdtPr>
      <w:sdtEndPr/>
      <w:sdtContent>
        <w:p w14:paraId="7B53E96D" w14:textId="77777777" w:rsidR="00571ABD" w:rsidRPr="009E0B6E" w:rsidRDefault="004A4768">
          <w:pPr>
            <w:pStyle w:val="Ttulo2"/>
            <w:rPr>
              <w:lang w:val="pt-BR"/>
            </w:rPr>
          </w:pPr>
          <w:r w:rsidRPr="009E0B6E">
            <w:rPr>
              <w:lang w:val="pt-BR" w:bidi="pt-BR"/>
            </w:rPr>
            <w:t>Informações de funcionários</w:t>
          </w:r>
        </w:p>
      </w:sdtContent>
    </w:sdt>
    <w:tbl>
      <w:tblPr>
        <w:tblStyle w:val="Relatrio"/>
        <w:tblW w:w="5000" w:type="pct"/>
        <w:tblLayout w:type="fixed"/>
        <w:tblLook w:val="0680" w:firstRow="0" w:lastRow="0" w:firstColumn="1" w:lastColumn="0" w:noHBand="1" w:noVBand="1"/>
        <w:tblDescription w:val="Tabela de informações de contato"/>
      </w:tblPr>
      <w:tblGrid>
        <w:gridCol w:w="2694"/>
        <w:gridCol w:w="2539"/>
        <w:gridCol w:w="2693"/>
        <w:gridCol w:w="2540"/>
      </w:tblGrid>
      <w:tr w:rsidR="009E0B6E" w:rsidRPr="009E0B6E" w14:paraId="4C4CA23F" w14:textId="77777777" w:rsidTr="003B4BCD">
        <w:sdt>
          <w:sdtPr>
            <w:rPr>
              <w:lang w:val="pt-BR"/>
            </w:rPr>
            <w:alias w:val="Nome do funcionário:"/>
            <w:tag w:val="Nome do funcionário:"/>
            <w:id w:val="-582676545"/>
            <w:placeholder>
              <w:docPart w:val="FADF6AD0C0A4498DA153CEC0FC2D0116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93" w:type="dxa"/>
              </w:tcPr>
              <w:p w14:paraId="5D2EFCD2" w14:textId="77777777" w:rsidR="00571ABD" w:rsidRPr="009E0B6E" w:rsidRDefault="004A4768" w:rsidP="004A4768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Nome do funcionário</w:t>
                </w:r>
              </w:p>
            </w:tc>
          </w:sdtContent>
        </w:sdt>
        <w:sdt>
          <w:sdtPr>
            <w:rPr>
              <w:lang w:val="pt-BR"/>
            </w:rPr>
            <w:alias w:val="Insira o nome do funcionário:"/>
            <w:tag w:val="Insira o nome do funcionário:"/>
            <w:id w:val="-552544289"/>
            <w:placeholder>
              <w:docPart w:val="31E840D320CC4B02BD9D571354178DC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39" w:type="dxa"/>
              </w:tcPr>
              <w:p w14:paraId="6EA5F8CD" w14:textId="77777777" w:rsidR="00571ABD" w:rsidRPr="009E0B6E" w:rsidRDefault="00817CE2" w:rsidP="004A476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>
                  <w:rPr>
                    <w:lang w:val="pt-BR" w:bidi="pt-BR"/>
                  </w:rPr>
                  <w:t>Insira o nome do funcionário</w:t>
                </w:r>
              </w:p>
            </w:tc>
          </w:sdtContent>
        </w:sdt>
        <w:sdt>
          <w:sdtPr>
            <w:rPr>
              <w:lang w:val="pt-BR"/>
            </w:rPr>
            <w:alias w:val="ID do funcionário:"/>
            <w:tag w:val="ID do funcionário:"/>
            <w:id w:val="195513388"/>
            <w:placeholder>
              <w:docPart w:val="605026331A70434FA7CDF580D372942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3" w:type="dxa"/>
              </w:tcPr>
              <w:p w14:paraId="7046BB9E" w14:textId="77777777" w:rsidR="00571ABD" w:rsidRPr="009E0B6E" w:rsidRDefault="004A4768" w:rsidP="004A4768">
                <w:pPr>
                  <w:pStyle w:val="Ttulo3"/>
                  <w:outlineLvl w:val="2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ID do funcionário</w:t>
                </w:r>
              </w:p>
            </w:tc>
          </w:sdtContent>
        </w:sdt>
        <w:sdt>
          <w:sdtPr>
            <w:rPr>
              <w:lang w:val="pt-BR"/>
            </w:rPr>
            <w:alias w:val="Insira a ID do funcionário:"/>
            <w:tag w:val="Insira a ID do funcionário:"/>
            <w:id w:val="-1347632728"/>
            <w:placeholder>
              <w:docPart w:val="9AADF5A1238245988BEE5C68F7ECC52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40" w:type="dxa"/>
              </w:tcPr>
              <w:p w14:paraId="64989302" w14:textId="77777777" w:rsidR="00571ABD" w:rsidRPr="009E0B6E" w:rsidRDefault="004A476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ID do funcionário</w:t>
                </w:r>
              </w:p>
            </w:tc>
          </w:sdtContent>
        </w:sdt>
      </w:tr>
      <w:tr w:rsidR="009E0B6E" w:rsidRPr="009E0B6E" w14:paraId="4FFFA26C" w14:textId="77777777" w:rsidTr="003B4BCD">
        <w:sdt>
          <w:sdtPr>
            <w:rPr>
              <w:lang w:val="pt-BR"/>
            </w:rPr>
            <w:alias w:val="Departamento:"/>
            <w:tag w:val="Departamento:"/>
            <w:id w:val="668074627"/>
            <w:placeholder>
              <w:docPart w:val="3D474F000D6344C98A5BD97A9944F411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93" w:type="dxa"/>
              </w:tcPr>
              <w:p w14:paraId="32F921A8" w14:textId="77777777" w:rsidR="004A4768" w:rsidRPr="009E0B6E" w:rsidRDefault="00B109B2" w:rsidP="00B109B2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Departamento</w:t>
                </w:r>
              </w:p>
            </w:tc>
          </w:sdtContent>
        </w:sdt>
        <w:sdt>
          <w:sdtPr>
            <w:rPr>
              <w:lang w:val="pt-BR"/>
            </w:rPr>
            <w:alias w:val="Insira o departamento:"/>
            <w:tag w:val="Insira o departamento:"/>
            <w:id w:val="522362204"/>
            <w:placeholder>
              <w:docPart w:val="E1F4F958B2EC42E88C2DD3C63A36A8E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39" w:type="dxa"/>
              </w:tcPr>
              <w:p w14:paraId="1A8CEA8C" w14:textId="77777777" w:rsidR="004A4768" w:rsidRPr="009E0B6E" w:rsidRDefault="004A4768" w:rsidP="004A476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departamento</w:t>
                </w:r>
              </w:p>
            </w:tc>
          </w:sdtContent>
        </w:sdt>
        <w:sdt>
          <w:sdtPr>
            <w:rPr>
              <w:lang w:val="pt-BR"/>
            </w:rPr>
            <w:alias w:val="Gerente:"/>
            <w:tag w:val="Gerente:"/>
            <w:id w:val="1639387174"/>
            <w:placeholder>
              <w:docPart w:val="5BB4092CCB474370BA66543909FA0EC1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3" w:type="dxa"/>
              </w:tcPr>
              <w:p w14:paraId="2B0EBF66" w14:textId="77777777" w:rsidR="004A4768" w:rsidRPr="009E0B6E" w:rsidRDefault="00B109B2" w:rsidP="00B109B2">
                <w:pPr>
                  <w:pStyle w:val="Ttulo3"/>
                  <w:outlineLvl w:val="2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Gerente</w:t>
                </w:r>
              </w:p>
            </w:tc>
          </w:sdtContent>
        </w:sdt>
        <w:sdt>
          <w:sdtPr>
            <w:rPr>
              <w:lang w:val="pt-BR"/>
            </w:rPr>
            <w:alias w:val="Insira o gerente:"/>
            <w:tag w:val="Insira o gerente:"/>
            <w:id w:val="26693800"/>
            <w:placeholder>
              <w:docPart w:val="B4E5EA630E5A43E4814E9E10B48389A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40" w:type="dxa"/>
              </w:tcPr>
              <w:p w14:paraId="6FD16AEB" w14:textId="77777777" w:rsidR="004A4768" w:rsidRPr="009E0B6E" w:rsidRDefault="004A4768" w:rsidP="004A476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gerente:</w:t>
                </w:r>
              </w:p>
            </w:tc>
          </w:sdtContent>
        </w:sdt>
      </w:tr>
      <w:tr w:rsidR="009E0B6E" w:rsidRPr="009E0B6E" w14:paraId="581FA2BE" w14:textId="77777777" w:rsidTr="003B4BCD">
        <w:sdt>
          <w:sdtPr>
            <w:rPr>
              <w:lang w:val="pt-BR"/>
            </w:rPr>
            <w:alias w:val="Data de início do relatório:"/>
            <w:tag w:val="Data de início do relatório:"/>
            <w:id w:val="1071693163"/>
            <w:placeholder>
              <w:docPart w:val="0C69231AF3BD42D78895B0A248B0F42B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93" w:type="dxa"/>
              </w:tcPr>
              <w:p w14:paraId="1D06D630" w14:textId="77777777" w:rsidR="004A4768" w:rsidRPr="009E0B6E" w:rsidRDefault="00B109B2" w:rsidP="00B109B2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Data de início do relatório:</w:t>
                </w:r>
              </w:p>
            </w:tc>
          </w:sdtContent>
        </w:sdt>
        <w:sdt>
          <w:sdtPr>
            <w:rPr>
              <w:lang w:val="pt-BR"/>
            </w:rPr>
            <w:alias w:val="Insira a data de início:"/>
            <w:tag w:val="Insira a data de início:"/>
            <w:id w:val="-327902591"/>
            <w:placeholder>
              <w:docPart w:val="5BCBF1A13411472D996FB5EB363DA08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39" w:type="dxa"/>
              </w:tcPr>
              <w:p w14:paraId="2A53B7D2" w14:textId="77777777" w:rsidR="004A4768" w:rsidRPr="009E0B6E" w:rsidRDefault="00817CE2" w:rsidP="00B109B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>
                  <w:rPr>
                    <w:lang w:val="pt-BR" w:bidi="pt-BR"/>
                  </w:rPr>
                  <w:t>Insira a data de início</w:t>
                </w:r>
              </w:p>
            </w:tc>
          </w:sdtContent>
        </w:sdt>
        <w:sdt>
          <w:sdtPr>
            <w:rPr>
              <w:lang w:val="pt-BR"/>
            </w:rPr>
            <w:alias w:val="Data de término do relatório:"/>
            <w:tag w:val="Data de término do relatório:"/>
            <w:id w:val="-1004747099"/>
            <w:placeholder>
              <w:docPart w:val="AD9F440B5992411094075D3635114F11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3" w:type="dxa"/>
              </w:tcPr>
              <w:p w14:paraId="68BFB898" w14:textId="77777777" w:rsidR="004A4768" w:rsidRPr="009E0B6E" w:rsidRDefault="00B109B2" w:rsidP="004A4768">
                <w:pPr>
                  <w:pStyle w:val="Ttulo3"/>
                  <w:outlineLvl w:val="2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Data de término do relatório</w:t>
                </w:r>
              </w:p>
            </w:tc>
          </w:sdtContent>
        </w:sdt>
        <w:sdt>
          <w:sdtPr>
            <w:rPr>
              <w:lang w:val="pt-BR"/>
            </w:rPr>
            <w:alias w:val="Insira a data de término:"/>
            <w:tag w:val="Insira a data de término:"/>
            <w:id w:val="413367997"/>
            <w:placeholder>
              <w:docPart w:val="F5FCAEE5B6714CA1BE9E72FD1C5217BE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40" w:type="dxa"/>
              </w:tcPr>
              <w:p w14:paraId="1E19A019" w14:textId="77777777" w:rsidR="004A4768" w:rsidRPr="009E0B6E" w:rsidRDefault="00B109B2" w:rsidP="00B109B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término</w:t>
                </w:r>
              </w:p>
            </w:tc>
          </w:sdtContent>
        </w:sdt>
      </w:tr>
    </w:tbl>
    <w:sdt>
      <w:sdtPr>
        <w:rPr>
          <w:lang w:val="pt-BR"/>
        </w:rPr>
        <w:alias w:val="Itens de ação de curto prazo:"/>
        <w:tag w:val="Itens de ação de curto prazo:"/>
        <w:id w:val="-2044356549"/>
        <w:placeholder>
          <w:docPart w:val="553BEA666F624ADEB98391FF654F0255"/>
        </w:placeholder>
        <w:temporary/>
        <w:showingPlcHdr/>
        <w15:appearance w15:val="hidden"/>
      </w:sdtPr>
      <w:sdtEndPr/>
      <w:sdtContent>
        <w:p w14:paraId="50B32DB0" w14:textId="77777777" w:rsidR="00571ABD" w:rsidRPr="009E0B6E" w:rsidRDefault="004A4768">
          <w:pPr>
            <w:pStyle w:val="Ttulo2"/>
            <w:rPr>
              <w:lang w:val="pt-BR"/>
            </w:rPr>
          </w:pPr>
          <w:r w:rsidRPr="009E0B6E">
            <w:rPr>
              <w:lang w:val="pt-BR" w:bidi="pt-BR"/>
            </w:rPr>
            <w:t>Itens de ação de curto prazo</w:t>
          </w:r>
        </w:p>
      </w:sdtContent>
    </w:sdt>
    <w:tbl>
      <w:tblPr>
        <w:tblStyle w:val="Relatrio"/>
        <w:tblW w:w="5000" w:type="pct"/>
        <w:tblLayout w:type="fixed"/>
        <w:tblLook w:val="0620" w:firstRow="1" w:lastRow="0" w:firstColumn="0" w:lastColumn="0" w:noHBand="1" w:noVBand="1"/>
        <w:tblDescription w:val="Tabela de ação de curto prazo"/>
      </w:tblPr>
      <w:tblGrid>
        <w:gridCol w:w="4962"/>
        <w:gridCol w:w="3149"/>
        <w:gridCol w:w="2355"/>
      </w:tblGrid>
      <w:tr w:rsidR="00571ABD" w:rsidRPr="009E0B6E" w14:paraId="24B21B30" w14:textId="77777777" w:rsidTr="00EA1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lang w:val="pt-BR"/>
            </w:rPr>
            <w:alias w:val="Item de ação:"/>
            <w:tag w:val="Item de ação:"/>
            <w:id w:val="374362386"/>
            <w:placeholder>
              <w:docPart w:val="D72EFFD62DB244A0B86152CFFEF102A2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04EC8A8A" w14:textId="77777777" w:rsidR="00571ABD" w:rsidRPr="009E0B6E" w:rsidRDefault="004A4768" w:rsidP="004A4768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Item de ação:</w:t>
                </w:r>
              </w:p>
            </w:tc>
          </w:sdtContent>
        </w:sdt>
        <w:sdt>
          <w:sdtPr>
            <w:rPr>
              <w:lang w:val="pt-BR"/>
            </w:rPr>
            <w:alias w:val="Data de conclusão:"/>
            <w:tag w:val="Data de conclusão:"/>
            <w:id w:val="-905366519"/>
            <w:placeholder>
              <w:docPart w:val="2A45A641B0744145A232BB679500A2DE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018B7C32" w14:textId="77777777" w:rsidR="00571ABD" w:rsidRPr="009E0B6E" w:rsidRDefault="004A4768" w:rsidP="004A4768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Data de conclusão</w:t>
                </w:r>
              </w:p>
            </w:tc>
          </w:sdtContent>
        </w:sdt>
        <w:sdt>
          <w:sdtPr>
            <w:rPr>
              <w:lang w:val="pt-BR"/>
            </w:rPr>
            <w:alias w:val="Status:"/>
            <w:tag w:val="Status:"/>
            <w:id w:val="-1692374097"/>
            <w:placeholder>
              <w:docPart w:val="675EA30A0B2F4FBAB07DB610DF2BEA4A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5F283625" w14:textId="77777777" w:rsidR="00571ABD" w:rsidRPr="009E0B6E" w:rsidRDefault="004A4768" w:rsidP="004A4768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Status</w:t>
                </w:r>
              </w:p>
            </w:tc>
          </w:sdtContent>
        </w:sdt>
      </w:tr>
      <w:tr w:rsidR="00571ABD" w:rsidRPr="009E0B6E" w14:paraId="3D034236" w14:textId="77777777" w:rsidTr="00EA1C98">
        <w:sdt>
          <w:sdtPr>
            <w:rPr>
              <w:lang w:val="pt-BR"/>
            </w:rPr>
            <w:alias w:val="Insira o item de ação 1:"/>
            <w:tag w:val="Insira o item de ação 1:"/>
            <w:id w:val="-1145588027"/>
            <w:placeholder>
              <w:docPart w:val="E2827E52F0684E55A6A1C37BB9044160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5FC9B509" w14:textId="77777777" w:rsidR="00571ABD" w:rsidRPr="009E0B6E" w:rsidRDefault="00817CE2" w:rsidP="004A4768">
                <w:pPr>
                  <w:rPr>
                    <w:lang w:val="pt-BR"/>
                  </w:rPr>
                </w:pPr>
                <w:r>
                  <w:rPr>
                    <w:lang w:val="pt-BR" w:bidi="pt-BR"/>
                  </w:rPr>
                  <w:t>Insira o item de ação 1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-1219201131"/>
            <w:placeholder>
              <w:docPart w:val="80B990989BEA49259BDDC4F266487A77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583307BD" w14:textId="77777777" w:rsidR="00571ABD" w:rsidRPr="009E0B6E" w:rsidRDefault="003A12B5" w:rsidP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status:"/>
            <w:tag w:val="Insira o status:"/>
            <w:id w:val="567147850"/>
            <w:placeholder>
              <w:docPart w:val="5190D056CD324558A7C473C4948AFA0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38BCC5F6" w14:textId="77777777" w:rsidR="00571ABD" w:rsidRPr="009E0B6E" w:rsidRDefault="003A12B5" w:rsidP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status</w:t>
                </w:r>
              </w:p>
            </w:tc>
          </w:sdtContent>
        </w:sdt>
      </w:tr>
      <w:tr w:rsidR="00571ABD" w:rsidRPr="009E0B6E" w14:paraId="48EC4773" w14:textId="77777777" w:rsidTr="00EA1C98">
        <w:sdt>
          <w:sdtPr>
            <w:rPr>
              <w:lang w:val="pt-BR"/>
            </w:rPr>
            <w:alias w:val="Insira o item de ação 2:"/>
            <w:tag w:val="Insira o item de ação 2:"/>
            <w:id w:val="1706676861"/>
            <w:placeholder>
              <w:docPart w:val="F2F9CA377610403EA81B9B86A1821A0B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410FF546" w14:textId="77777777" w:rsidR="00571ABD" w:rsidRPr="009E0B6E" w:rsidRDefault="004A4768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item de ação 2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849531588"/>
            <w:placeholder>
              <w:docPart w:val="1616149EE6EB4F9EBDE57BCE22AFD52B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1C41483D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status:"/>
            <w:tag w:val="Insira o status:"/>
            <w:id w:val="-267768659"/>
            <w:placeholder>
              <w:docPart w:val="33F2C90B6A5F4C7B8C765E60930C9A1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0F7CFC6B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status</w:t>
                </w:r>
              </w:p>
            </w:tc>
          </w:sdtContent>
        </w:sdt>
      </w:tr>
      <w:tr w:rsidR="00571ABD" w:rsidRPr="009E0B6E" w14:paraId="7A6D15ED" w14:textId="77777777" w:rsidTr="00EA1C98">
        <w:sdt>
          <w:sdtPr>
            <w:rPr>
              <w:lang w:val="pt-BR"/>
            </w:rPr>
            <w:alias w:val="Insira o item de ação 3:"/>
            <w:tag w:val="Insira o item de ação 3:"/>
            <w:id w:val="433021277"/>
            <w:placeholder>
              <w:docPart w:val="0B5C77AD6CED43BA8A0160E8FBD4CDEC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2B7DD18F" w14:textId="77777777" w:rsidR="00571ABD" w:rsidRPr="009E0B6E" w:rsidRDefault="004A4768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item de ação 3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2113244007"/>
            <w:placeholder>
              <w:docPart w:val="436575B1931842D8B6B726CA277793D4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14DD1911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status:"/>
            <w:tag w:val="Insira o status:"/>
            <w:id w:val="563154114"/>
            <w:placeholder>
              <w:docPart w:val="E48116B6290C4F30A14807435CF36D4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01176AE9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status</w:t>
                </w:r>
              </w:p>
            </w:tc>
          </w:sdtContent>
        </w:sdt>
      </w:tr>
      <w:tr w:rsidR="00571ABD" w:rsidRPr="009E0B6E" w14:paraId="47A149FD" w14:textId="77777777" w:rsidTr="00EA1C98">
        <w:sdt>
          <w:sdtPr>
            <w:rPr>
              <w:lang w:val="pt-BR"/>
            </w:rPr>
            <w:alias w:val="Insira o item de ação 4:"/>
            <w:tag w:val="Insira o item de ação 4:"/>
            <w:id w:val="672452847"/>
            <w:placeholder>
              <w:docPart w:val="69A826244294424BA9A4768133B0BFF4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45EF2886" w14:textId="77777777" w:rsidR="00571ABD" w:rsidRPr="009E0B6E" w:rsidRDefault="004A4768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item de ação 4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381596344"/>
            <w:placeholder>
              <w:docPart w:val="F8D346CE5340460ABC708E82E664BD4F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02F272A0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status:"/>
            <w:tag w:val="Insira o status:"/>
            <w:id w:val="2032612216"/>
            <w:placeholder>
              <w:docPart w:val="BE927DDE00874FF4B07FF73DDDA0234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2A2424B7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status</w:t>
                </w:r>
              </w:p>
            </w:tc>
          </w:sdtContent>
        </w:sdt>
      </w:tr>
      <w:tr w:rsidR="00571ABD" w:rsidRPr="009E0B6E" w14:paraId="7932D173" w14:textId="77777777" w:rsidTr="00EA1C98">
        <w:sdt>
          <w:sdtPr>
            <w:rPr>
              <w:lang w:val="pt-BR"/>
            </w:rPr>
            <w:alias w:val="Insira o item de ação 5:"/>
            <w:tag w:val="Insira o item de ação 5:"/>
            <w:id w:val="-1954312117"/>
            <w:placeholder>
              <w:docPart w:val="8493BE8D354645BA82E1700E1DB12C2F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11A040A9" w14:textId="77777777" w:rsidR="00571ABD" w:rsidRPr="009E0B6E" w:rsidRDefault="004A4768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item de ação 5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2009017390"/>
            <w:placeholder>
              <w:docPart w:val="53E274B32A294CF6B11C57B813606C14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4BDD4D63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status:"/>
            <w:tag w:val="Insira o status:"/>
            <w:id w:val="-1399356346"/>
            <w:placeholder>
              <w:docPart w:val="9E25D6FC78C64ADFA3A3CA22400A568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03EEBF70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status</w:t>
                </w:r>
              </w:p>
            </w:tc>
          </w:sdtContent>
        </w:sdt>
      </w:tr>
      <w:tr w:rsidR="00571ABD" w:rsidRPr="009E0B6E" w14:paraId="2632DB5A" w14:textId="77777777" w:rsidTr="00EA1C98">
        <w:sdt>
          <w:sdtPr>
            <w:rPr>
              <w:lang w:val="pt-BR"/>
            </w:rPr>
            <w:alias w:val="Insira o item de ação 6:"/>
            <w:tag w:val="Insira o item de ação 6:"/>
            <w:id w:val="422302172"/>
            <w:placeholder>
              <w:docPart w:val="7051CB18B1864339BFD121C3D9ADB246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2D9A1799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item de ação 6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1613790191"/>
            <w:placeholder>
              <w:docPart w:val="6403317454DD449CA80779E8076C736D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0B8814F0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status:"/>
            <w:tag w:val="Insira o status:"/>
            <w:id w:val="-226381477"/>
            <w:placeholder>
              <w:docPart w:val="8190E1274FAD4276B0EC20A1424BAE98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7E97F22E" w14:textId="77777777" w:rsidR="00571ABD" w:rsidRPr="009E0B6E" w:rsidRDefault="003A12B5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status</w:t>
                </w:r>
              </w:p>
            </w:tc>
          </w:sdtContent>
        </w:sdt>
      </w:tr>
    </w:tbl>
    <w:sdt>
      <w:sdtPr>
        <w:rPr>
          <w:lang w:val="pt-BR"/>
        </w:rPr>
        <w:alias w:val="Metas de longo prazo:"/>
        <w:tag w:val="Metas de longo prazo:"/>
        <w:id w:val="837417369"/>
        <w:placeholder>
          <w:docPart w:val="C8616CE64A7B4E229E9930A3FB5B0DED"/>
        </w:placeholder>
        <w:temporary/>
        <w:showingPlcHdr/>
        <w15:appearance w15:val="hidden"/>
      </w:sdtPr>
      <w:sdtEndPr/>
      <w:sdtContent>
        <w:p w14:paraId="0815E34A" w14:textId="77777777" w:rsidR="00571ABD" w:rsidRPr="009E0B6E" w:rsidRDefault="003A12B5">
          <w:pPr>
            <w:pStyle w:val="Ttulo2"/>
            <w:rPr>
              <w:lang w:val="pt-BR"/>
            </w:rPr>
          </w:pPr>
          <w:r w:rsidRPr="009E0B6E">
            <w:rPr>
              <w:lang w:val="pt-BR" w:bidi="pt-BR"/>
            </w:rPr>
            <w:t>Metas de longo prazo</w:t>
          </w:r>
        </w:p>
      </w:sdtContent>
    </w:sdt>
    <w:tbl>
      <w:tblPr>
        <w:tblStyle w:val="Relatrio"/>
        <w:tblW w:w="5000" w:type="pct"/>
        <w:tblLayout w:type="fixed"/>
        <w:tblLook w:val="0620" w:firstRow="1" w:lastRow="0" w:firstColumn="0" w:lastColumn="0" w:noHBand="1" w:noVBand="1"/>
        <w:tblDescription w:val="Tabela de metas de longo prazo"/>
      </w:tblPr>
      <w:tblGrid>
        <w:gridCol w:w="4962"/>
        <w:gridCol w:w="3149"/>
        <w:gridCol w:w="2355"/>
      </w:tblGrid>
      <w:tr w:rsidR="00571ABD" w:rsidRPr="009E0B6E" w14:paraId="1055957B" w14:textId="77777777" w:rsidTr="00EA1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lang w:val="pt-BR"/>
            </w:rPr>
            <w:alias w:val="Metas:"/>
            <w:tag w:val="Metas:"/>
            <w:id w:val="500087940"/>
            <w:placeholder>
              <w:docPart w:val="90BDE21F806A49CBA37032AF13ECCA03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4ABD4E52" w14:textId="77777777" w:rsidR="00571ABD" w:rsidRPr="009E0B6E" w:rsidRDefault="003A12B5" w:rsidP="003A12B5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Metas</w:t>
                </w:r>
              </w:p>
            </w:tc>
          </w:sdtContent>
        </w:sdt>
        <w:sdt>
          <w:sdtPr>
            <w:rPr>
              <w:lang w:val="pt-BR"/>
            </w:rPr>
            <w:alias w:val="Data de conclusão:"/>
            <w:tag w:val="Data de conclusão:"/>
            <w:id w:val="1913579388"/>
            <w:placeholder>
              <w:docPart w:val="936C5DD4234040CB928CF623BE6780B9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5B7281B8" w14:textId="77777777" w:rsidR="00571ABD" w:rsidRPr="009E0B6E" w:rsidRDefault="003A12B5" w:rsidP="003A12B5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Data de conclusão</w:t>
                </w:r>
              </w:p>
            </w:tc>
          </w:sdtContent>
        </w:sdt>
        <w:sdt>
          <w:sdtPr>
            <w:rPr>
              <w:lang w:val="pt-BR"/>
            </w:rPr>
            <w:alias w:val="Progresso:"/>
            <w:tag w:val="Progresso:"/>
            <w:id w:val="-1812395976"/>
            <w:placeholder>
              <w:docPart w:val="F22E5FFAE6A24BD69402C192BBFFA18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52E75931" w14:textId="77777777" w:rsidR="00571ABD" w:rsidRPr="009E0B6E" w:rsidRDefault="003A12B5" w:rsidP="003A12B5">
                <w:pPr>
                  <w:pStyle w:val="Ttulo3"/>
                  <w:outlineLvl w:val="2"/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Progresso</w:t>
                </w:r>
              </w:p>
            </w:tc>
          </w:sdtContent>
        </w:sdt>
      </w:tr>
      <w:tr w:rsidR="0070244F" w:rsidRPr="009E0B6E" w14:paraId="0639C9A7" w14:textId="77777777" w:rsidTr="00EA1C98">
        <w:sdt>
          <w:sdtPr>
            <w:rPr>
              <w:lang w:val="pt-BR"/>
            </w:rPr>
            <w:alias w:val="Insira a meta 1:"/>
            <w:tag w:val="Insira a meta 1:"/>
            <w:id w:val="486751665"/>
            <w:placeholder>
              <w:docPart w:val="B668966B92484623A44169C9D4386C04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3E5439A5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meta 1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1416357906"/>
            <w:placeholder>
              <w:docPart w:val="90847521B60440BE80AA9181CA795BF0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40343DFE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progresso:"/>
            <w:tag w:val="Insira o progresso:"/>
            <w:id w:val="-961185616"/>
            <w:placeholder>
              <w:docPart w:val="71C8F0E2AD194D0AA5468B2850E4FE95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2F3B04F4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progresso</w:t>
                </w:r>
              </w:p>
            </w:tc>
          </w:sdtContent>
        </w:sdt>
      </w:tr>
      <w:tr w:rsidR="0070244F" w:rsidRPr="009E0B6E" w14:paraId="604F6D67" w14:textId="77777777" w:rsidTr="00EA1C98">
        <w:sdt>
          <w:sdtPr>
            <w:rPr>
              <w:lang w:val="pt-BR"/>
            </w:rPr>
            <w:alias w:val="Insira a meta 2:"/>
            <w:tag w:val="Insira a meta 2:"/>
            <w:id w:val="-1989318525"/>
            <w:placeholder>
              <w:docPart w:val="E9044E1477964ADE8BC27539E8C2A32D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71F9CA4E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meta 2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872266259"/>
            <w:placeholder>
              <w:docPart w:val="5158F1D882ED453C8818E0E1F6C551D7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16D30CD9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progresso:"/>
            <w:tag w:val="Insira o progresso:"/>
            <w:id w:val="-1023631773"/>
            <w:placeholder>
              <w:docPart w:val="5EA7BFBFCBA54F44BEF62AABBB74C5A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39A093B6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progresso</w:t>
                </w:r>
              </w:p>
            </w:tc>
          </w:sdtContent>
        </w:sdt>
      </w:tr>
      <w:tr w:rsidR="0070244F" w:rsidRPr="009E0B6E" w14:paraId="3D6F2EE4" w14:textId="77777777" w:rsidTr="00EA1C98">
        <w:sdt>
          <w:sdtPr>
            <w:rPr>
              <w:lang w:val="pt-BR"/>
            </w:rPr>
            <w:alias w:val="Insira a meta 3:"/>
            <w:tag w:val="Insira a meta 3:"/>
            <w:id w:val="-516623357"/>
            <w:placeholder>
              <w:docPart w:val="82E11A76F4494644B47C131661432271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622502C6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meta 3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1337663435"/>
            <w:placeholder>
              <w:docPart w:val="DBCB83AA928C4A978F5F77D67D3EAE37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40E85785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progresso:"/>
            <w:tag w:val="Insira o progresso:"/>
            <w:id w:val="564693647"/>
            <w:placeholder>
              <w:docPart w:val="47F5FC4CB6694076B85580DC7A4F41F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2C72713E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progresso</w:t>
                </w:r>
              </w:p>
            </w:tc>
          </w:sdtContent>
        </w:sdt>
      </w:tr>
      <w:tr w:rsidR="0070244F" w:rsidRPr="009E0B6E" w14:paraId="3C5C4373" w14:textId="77777777" w:rsidTr="00EA1C98">
        <w:sdt>
          <w:sdtPr>
            <w:rPr>
              <w:lang w:val="pt-BR"/>
            </w:rPr>
            <w:alias w:val="Insira a meta 4:"/>
            <w:tag w:val="Insira a meta 4:"/>
            <w:id w:val="4710211"/>
            <w:placeholder>
              <w:docPart w:val="35EF62CF5F804477884466AE36AF56A4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6D66B2B9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meta 4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1642230957"/>
            <w:placeholder>
              <w:docPart w:val="B51F4C7F924446C798BD6155A1C39B85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17E35181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progresso:"/>
            <w:tag w:val="Insira o progresso:"/>
            <w:id w:val="1262571330"/>
            <w:placeholder>
              <w:docPart w:val="D22072A0D7F440AEB804C2C0DE58452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06BA83BB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progresso</w:t>
                </w:r>
              </w:p>
            </w:tc>
          </w:sdtContent>
        </w:sdt>
      </w:tr>
      <w:tr w:rsidR="0070244F" w:rsidRPr="009E0B6E" w14:paraId="2AFAA896" w14:textId="77777777" w:rsidTr="00EA1C98">
        <w:sdt>
          <w:sdtPr>
            <w:rPr>
              <w:lang w:val="pt-BR"/>
            </w:rPr>
            <w:alias w:val="Insira a meta 5:"/>
            <w:tag w:val="Insira a meta 5:"/>
            <w:id w:val="401794476"/>
            <w:placeholder>
              <w:docPart w:val="D4DBEF7FCD3240718E06C860E3B5625E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3A945431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meta 5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456925149"/>
            <w:placeholder>
              <w:docPart w:val="2BDF0B08CD9D4EEC8136762747F8B258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676EA53A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progresso:"/>
            <w:tag w:val="Insira o progresso:"/>
            <w:id w:val="-2051754366"/>
            <w:placeholder>
              <w:docPart w:val="EA2CE23C4AC6420DAA32E3CF820DFAC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1AC5A293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progresso</w:t>
                </w:r>
              </w:p>
            </w:tc>
          </w:sdtContent>
        </w:sdt>
      </w:tr>
      <w:tr w:rsidR="0070244F" w:rsidRPr="009E0B6E" w14:paraId="7CABA36F" w14:textId="77777777" w:rsidTr="00EA1C98">
        <w:sdt>
          <w:sdtPr>
            <w:rPr>
              <w:lang w:val="pt-BR"/>
            </w:rPr>
            <w:alias w:val="Insira a meta 6:"/>
            <w:tag w:val="Insira a meta 6:"/>
            <w:id w:val="-1207870330"/>
            <w:placeholder>
              <w:docPart w:val="322C5840C41740A1A7A0300D798E89AA"/>
            </w:placeholder>
            <w:temporary/>
            <w:showingPlcHdr/>
            <w15:appearance w15:val="hidden"/>
          </w:sdtPr>
          <w:sdtEndPr/>
          <w:sdtContent>
            <w:tc>
              <w:tcPr>
                <w:tcW w:w="4962" w:type="dxa"/>
              </w:tcPr>
              <w:p w14:paraId="6D224B65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meta 6</w:t>
                </w:r>
              </w:p>
            </w:tc>
          </w:sdtContent>
        </w:sdt>
        <w:sdt>
          <w:sdtPr>
            <w:rPr>
              <w:lang w:val="pt-BR"/>
            </w:rPr>
            <w:alias w:val="Insira a data de conclusão:"/>
            <w:tag w:val="Insira a data de conclusão:"/>
            <w:id w:val="-1214420148"/>
            <w:placeholder>
              <w:docPart w:val="2B1B30B8730244A9BF82CF7DD5B1EEE2"/>
            </w:placeholder>
            <w:temporary/>
            <w:showingPlcHdr/>
            <w15:appearance w15:val="hidden"/>
          </w:sdtPr>
          <w:sdtEndPr/>
          <w:sdtContent>
            <w:tc>
              <w:tcPr>
                <w:tcW w:w="3149" w:type="dxa"/>
              </w:tcPr>
              <w:p w14:paraId="57B357C7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a data de conclusão</w:t>
                </w:r>
              </w:p>
            </w:tc>
          </w:sdtContent>
        </w:sdt>
        <w:sdt>
          <w:sdtPr>
            <w:rPr>
              <w:lang w:val="pt-BR"/>
            </w:rPr>
            <w:alias w:val="Insira o progresso:"/>
            <w:tag w:val="Insira o progresso:"/>
            <w:id w:val="888457655"/>
            <w:placeholder>
              <w:docPart w:val="47E53B225FAD40F6B9420FB92796517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55" w:type="dxa"/>
              </w:tcPr>
              <w:p w14:paraId="163B5153" w14:textId="77777777" w:rsidR="0070244F" w:rsidRPr="009E0B6E" w:rsidRDefault="0070244F" w:rsidP="0070244F">
                <w:pPr>
                  <w:rPr>
                    <w:lang w:val="pt-BR"/>
                  </w:rPr>
                </w:pPr>
                <w:r w:rsidRPr="009E0B6E">
                  <w:rPr>
                    <w:lang w:val="pt-BR" w:bidi="pt-BR"/>
                  </w:rPr>
                  <w:t>Insira o progresso</w:t>
                </w:r>
              </w:p>
            </w:tc>
          </w:sdtContent>
        </w:sdt>
      </w:tr>
    </w:tbl>
    <w:p w14:paraId="5FA9C1B3" w14:textId="77777777" w:rsidR="00571ABD" w:rsidRPr="009E0B6E" w:rsidRDefault="009E5591">
      <w:pPr>
        <w:pStyle w:val="Ttulo2"/>
        <w:rPr>
          <w:lang w:val="pt-BR"/>
        </w:rPr>
      </w:pPr>
      <w:sdt>
        <w:sdtPr>
          <w:rPr>
            <w:lang w:val="pt-BR"/>
          </w:rPr>
          <w:alias w:val="Realizações:"/>
          <w:tag w:val="Realizações:"/>
          <w:id w:val="1062911232"/>
          <w:placeholder>
            <w:docPart w:val="28580FC04A514FEABB29D114EE0282BA"/>
          </w:placeholder>
          <w:temporary/>
          <w:showingPlcHdr/>
          <w15:appearance w15:val="hidden"/>
        </w:sdtPr>
        <w:sdtEndPr/>
        <w:sdtContent>
          <w:r w:rsidR="0070244F" w:rsidRPr="009E0B6E">
            <w:rPr>
              <w:lang w:val="pt-BR" w:bidi="pt-BR"/>
            </w:rPr>
            <w:t>Realizações</w:t>
          </w:r>
        </w:sdtContent>
      </w:sdt>
    </w:p>
    <w:sdt>
      <w:sdtPr>
        <w:rPr>
          <w:lang w:val="pt-BR"/>
        </w:rPr>
        <w:alias w:val="Insira as realizações:"/>
        <w:tag w:val="Insira as realizações:"/>
        <w:id w:val="1727250588"/>
        <w:placeholder>
          <w:docPart w:val="20A1F14C398F457E8CF4C6A6724D45D1"/>
        </w:placeholder>
        <w:temporary/>
        <w:showingPlcHdr/>
        <w15:appearance w15:val="hidden"/>
      </w:sdtPr>
      <w:sdtEndPr/>
      <w:sdtContent>
        <w:p w14:paraId="0E78CAEB" w14:textId="77777777" w:rsidR="00571ABD" w:rsidRPr="009E0B6E" w:rsidRDefault="00413740">
          <w:pPr>
            <w:rPr>
              <w:lang w:val="pt-BR"/>
            </w:rPr>
          </w:pPr>
          <w:r w:rsidRPr="009E0B6E">
            <w:rPr>
              <w:lang w:val="pt-BR" w:bidi="pt-BR"/>
            </w:rPr>
            <w:t>Insira as realizações</w:t>
          </w:r>
        </w:p>
      </w:sdtContent>
    </w:sdt>
    <w:p w14:paraId="4B0D5982" w14:textId="77777777" w:rsidR="00571ABD" w:rsidRPr="009E0B6E" w:rsidRDefault="009E5591">
      <w:pPr>
        <w:pStyle w:val="Ttulo2"/>
        <w:rPr>
          <w:lang w:val="pt-BR"/>
        </w:rPr>
      </w:pPr>
      <w:sdt>
        <w:sdtPr>
          <w:rPr>
            <w:lang w:val="pt-BR"/>
          </w:rPr>
          <w:alias w:val="Preocupações:"/>
          <w:tag w:val="Preocupações:"/>
          <w:id w:val="803194605"/>
          <w:placeholder>
            <w:docPart w:val="917927E4AD934DEF81EF5D86BE6D11B2"/>
          </w:placeholder>
          <w:temporary/>
          <w:showingPlcHdr/>
          <w15:appearance w15:val="hidden"/>
        </w:sdtPr>
        <w:sdtEndPr/>
        <w:sdtContent>
          <w:r w:rsidR="0070244F" w:rsidRPr="009E0B6E">
            <w:rPr>
              <w:lang w:val="pt-BR" w:bidi="pt-BR"/>
            </w:rPr>
            <w:t>Preocupações</w:t>
          </w:r>
        </w:sdtContent>
      </w:sdt>
    </w:p>
    <w:sdt>
      <w:sdtPr>
        <w:rPr>
          <w:lang w:val="pt-BR"/>
        </w:rPr>
        <w:alias w:val="Insira as preocupações:"/>
        <w:tag w:val="Insira as preocupações:"/>
        <w:id w:val="-1148436154"/>
        <w:placeholder>
          <w:docPart w:val="69ACF928F85340EB987103DEF3F040DA"/>
        </w:placeholder>
        <w:temporary/>
        <w:showingPlcHdr/>
        <w15:appearance w15:val="hidden"/>
      </w:sdtPr>
      <w:sdtEndPr/>
      <w:sdtContent>
        <w:p w14:paraId="5A2FBCA6" w14:textId="77777777" w:rsidR="000C3800" w:rsidRPr="009E0B6E" w:rsidRDefault="00413740">
          <w:pPr>
            <w:rPr>
              <w:lang w:val="pt-BR"/>
            </w:rPr>
          </w:pPr>
          <w:r w:rsidRPr="009E0B6E">
            <w:rPr>
              <w:lang w:val="pt-BR" w:bidi="pt-BR"/>
            </w:rPr>
            <w:t>Insira as preocupações</w:t>
          </w:r>
        </w:p>
      </w:sdtContent>
    </w:sdt>
    <w:sectPr w:rsidR="000C3800" w:rsidRPr="009E0B6E" w:rsidSect="00EA1C98">
      <w:footerReference w:type="default" r:id="rId8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2C2D3" w14:textId="77777777" w:rsidR="009E5591" w:rsidRDefault="009E5591">
      <w:r>
        <w:separator/>
      </w:r>
    </w:p>
  </w:endnote>
  <w:endnote w:type="continuationSeparator" w:id="0">
    <w:p w14:paraId="78AF6584" w14:textId="77777777" w:rsidR="009E5591" w:rsidRDefault="009E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32729" w14:textId="77777777" w:rsidR="00571ABD" w:rsidRDefault="000F739B">
    <w:pPr>
      <w:pStyle w:val="Rodap"/>
    </w:pPr>
    <w:r>
      <w:rPr>
        <w:lang w:val="pt-BR" w:bidi="pt-BR"/>
      </w:rPr>
      <w:t xml:space="preserve">Página |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817CE2">
      <w:rPr>
        <w:noProof/>
        <w:lang w:val="pt-BR" w:bidi="pt-BR"/>
      </w:rPr>
      <w:t>3</w:t>
    </w:r>
    <w:r>
      <w:rPr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C504B" w14:textId="77777777" w:rsidR="009E5591" w:rsidRDefault="009E5591">
      <w:r>
        <w:separator/>
      </w:r>
    </w:p>
  </w:footnote>
  <w:footnote w:type="continuationSeparator" w:id="0">
    <w:p w14:paraId="114D764E" w14:textId="77777777" w:rsidR="009E5591" w:rsidRDefault="009E5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242B50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EA454E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06C94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B5EFFA4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44C68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16F58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2273E8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38E96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7A479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4762CE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DC5FD1"/>
    <w:multiLevelType w:val="hybridMultilevel"/>
    <w:tmpl w:val="22C08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3770B"/>
    <w:multiLevelType w:val="hybridMultilevel"/>
    <w:tmpl w:val="50903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55"/>
    <w:rsid w:val="00003E29"/>
    <w:rsid w:val="000466A6"/>
    <w:rsid w:val="0005386B"/>
    <w:rsid w:val="000C3800"/>
    <w:rsid w:val="000F739B"/>
    <w:rsid w:val="00156DFB"/>
    <w:rsid w:val="001A2A55"/>
    <w:rsid w:val="001B7FE7"/>
    <w:rsid w:val="001D6F3F"/>
    <w:rsid w:val="001F039C"/>
    <w:rsid w:val="00237E27"/>
    <w:rsid w:val="00267213"/>
    <w:rsid w:val="002B07FF"/>
    <w:rsid w:val="003A12B5"/>
    <w:rsid w:val="003B4BCD"/>
    <w:rsid w:val="00413740"/>
    <w:rsid w:val="004412CB"/>
    <w:rsid w:val="0048263E"/>
    <w:rsid w:val="004835D4"/>
    <w:rsid w:val="004A1D74"/>
    <w:rsid w:val="004A4768"/>
    <w:rsid w:val="004D0129"/>
    <w:rsid w:val="00571ABD"/>
    <w:rsid w:val="00602D15"/>
    <w:rsid w:val="0068098F"/>
    <w:rsid w:val="006952EB"/>
    <w:rsid w:val="0070244F"/>
    <w:rsid w:val="00817CE2"/>
    <w:rsid w:val="00860BE1"/>
    <w:rsid w:val="00875DA4"/>
    <w:rsid w:val="00917EAE"/>
    <w:rsid w:val="009E0B6E"/>
    <w:rsid w:val="009E5591"/>
    <w:rsid w:val="00AE6673"/>
    <w:rsid w:val="00B109B2"/>
    <w:rsid w:val="00BA5045"/>
    <w:rsid w:val="00C048FB"/>
    <w:rsid w:val="00C2505B"/>
    <w:rsid w:val="00C464FA"/>
    <w:rsid w:val="00D11F1F"/>
    <w:rsid w:val="00DC4535"/>
    <w:rsid w:val="00E365B1"/>
    <w:rsid w:val="00EA1C98"/>
    <w:rsid w:val="00EF16BE"/>
    <w:rsid w:val="00FE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4E87C6"/>
  <w15:chartTrackingRefBased/>
  <w15:docId w15:val="{4E1A6AF2-5174-4222-86C5-034E69C6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FA"/>
    <w:rPr>
      <w:szCs w:val="18"/>
    </w:rPr>
  </w:style>
  <w:style w:type="paragraph" w:styleId="Ttulo1">
    <w:name w:val="heading 1"/>
    <w:basedOn w:val="Normal"/>
    <w:next w:val="Normal"/>
    <w:uiPriority w:val="9"/>
    <w:qFormat/>
    <w:rsid w:val="001F039C"/>
    <w:pPr>
      <w:spacing w:before="240" w:after="240"/>
      <w:outlineLvl w:val="0"/>
    </w:pPr>
    <w:rPr>
      <w:rFonts w:asciiTheme="majorHAnsi" w:eastAsiaTheme="majorEastAsia" w:hAnsiTheme="majorHAnsi" w:cstheme="majorBidi"/>
      <w:b/>
      <w:bCs/>
      <w:caps/>
      <w:color w:val="724109" w:themeColor="accent1" w:themeShade="8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rsid w:val="001F039C"/>
    <w:pPr>
      <w:shd w:val="clear" w:color="auto" w:fill="EADBD4" w:themeFill="accent3" w:themeFillTint="33"/>
      <w:spacing w:before="240"/>
      <w:outlineLvl w:val="1"/>
    </w:pPr>
    <w:rPr>
      <w:color w:val="644030" w:themeColor="accent3" w:themeShade="BF"/>
      <w:szCs w:val="22"/>
    </w:rPr>
  </w:style>
  <w:style w:type="paragraph" w:styleId="Ttulo3">
    <w:name w:val="heading 3"/>
    <w:basedOn w:val="Normal"/>
    <w:next w:val="Normal"/>
    <w:uiPriority w:val="9"/>
    <w:unhideWhenUsed/>
    <w:qFormat/>
    <w:rsid w:val="00C464FA"/>
    <w:pPr>
      <w:outlineLvl w:val="2"/>
    </w:pPr>
    <w:rPr>
      <w:rFonts w:asciiTheme="majorHAnsi" w:eastAsiaTheme="majorEastAsia" w:hAnsiTheme="majorHAnsi" w:cstheme="majorBidi"/>
      <w:color w:val="8D4121" w:themeColor="accent2" w:themeShade="B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26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D4121" w:themeColor="accent2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rsid w:val="00C464FA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263E"/>
    <w:pPr>
      <w:spacing w:before="240" w:after="60"/>
      <w:outlineLvl w:val="5"/>
    </w:pPr>
    <w:rPr>
      <w:rFonts w:asciiTheme="majorHAnsi" w:eastAsiaTheme="majorEastAsia" w:hAnsiTheme="majorHAnsi" w:cstheme="majorBidi"/>
      <w:b/>
      <w:bCs/>
      <w:color w:val="724109" w:themeColor="accent1" w:themeShade="80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263E"/>
    <w:pPr>
      <w:spacing w:before="240" w:after="60"/>
      <w:outlineLvl w:val="6"/>
    </w:pPr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39C"/>
    <w:pPr>
      <w:spacing w:before="240" w:after="60"/>
      <w:outlineLvl w:val="7"/>
    </w:pPr>
    <w:rPr>
      <w:rFonts w:asciiTheme="majorHAnsi" w:eastAsiaTheme="majorEastAsia" w:hAnsiTheme="majorHAnsi" w:cstheme="majorBid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table" w:styleId="TabeladeGrade1Clara-nfase1">
    <w:name w:val="Grid Table 1 Light Accent 1"/>
    <w:aliases w:val="Employee status"/>
    <w:basedOn w:val="Tabelanormal"/>
    <w:uiPriority w:val="46"/>
    <w:rPr>
      <w:kern w:val="22"/>
      <w14:ligatures w14:val="standard"/>
    </w:rPr>
    <w:tblPr>
      <w:tblStyleRowBandSize w:val="1"/>
      <w:tblStyleColBandSize w:val="1"/>
      <w:tblBorders>
        <w:insideH w:val="single" w:sz="4" w:space="0" w:color="E4831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E4831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paragraph" w:styleId="Rodap">
    <w:name w:val="footer"/>
    <w:basedOn w:val="Normal"/>
    <w:link w:val="RodapChar"/>
    <w:uiPriority w:val="99"/>
    <w:unhideWhenUsed/>
    <w:pPr>
      <w:spacing w:before="80" w:after="80"/>
      <w:jc w:val="right"/>
    </w:pPr>
    <w:rPr>
      <w:color w:val="865640" w:themeColor="accent3"/>
    </w:rPr>
  </w:style>
  <w:style w:type="character" w:customStyle="1" w:styleId="RodapChar">
    <w:name w:val="Rodapé Char"/>
    <w:basedOn w:val="Fontepargpadro"/>
    <w:link w:val="Rodap"/>
    <w:uiPriority w:val="99"/>
    <w:rsid w:val="00860BE1"/>
    <w:rPr>
      <w:color w:val="865640" w:themeColor="accent3"/>
      <w:sz w:val="18"/>
      <w:szCs w:val="1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263E"/>
    <w:rPr>
      <w:rFonts w:asciiTheme="majorHAnsi" w:eastAsiaTheme="majorEastAsia" w:hAnsiTheme="majorHAnsi" w:cstheme="majorBidi"/>
      <w:i/>
      <w:iCs/>
      <w:color w:val="8D4121" w:themeColor="accent2" w:themeShade="BF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64FA"/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263E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263E"/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39C"/>
    <w:rPr>
      <w:rFonts w:asciiTheme="majorHAnsi" w:eastAsiaTheme="majorEastAsia" w:hAnsiTheme="majorHAnsi" w:cstheme="majorBidi"/>
      <w:i/>
      <w:iCs/>
      <w:color w:val="000000" w:themeColor="text1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</w:rPr>
  </w:style>
  <w:style w:type="paragraph" w:styleId="Legenda">
    <w:name w:val="caption"/>
    <w:basedOn w:val="Normal"/>
    <w:next w:val="Normal"/>
    <w:uiPriority w:val="35"/>
    <w:semiHidden/>
    <w:unhideWhenUsed/>
    <w:rPr>
      <w:b/>
      <w:bCs/>
      <w:color w:val="404040" w:themeColor="text1" w:themeTint="B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tipo">
    <w:name w:val="Logotipo"/>
    <w:basedOn w:val="Normal"/>
    <w:uiPriority w:val="2"/>
    <w:qFormat/>
    <w:pPr>
      <w:jc w:val="center"/>
    </w:pPr>
    <w:rPr>
      <w:noProof/>
    </w:rPr>
  </w:style>
  <w:style w:type="table" w:styleId="TabeladeGrade1Clara">
    <w:name w:val="Grid Table 1 Light"/>
    <w:basedOn w:val="Tabela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2">
    <w:name w:val="Plain Table 2"/>
    <w:basedOn w:val="Tabelanormal"/>
    <w:uiPriority w:val="42"/>
    <w:tblPr>
      <w:tblStyleRowBandSize w:val="1"/>
      <w:tblStyleColBandSize w:val="1"/>
      <w:tblBorders>
        <w:top w:val="single" w:sz="4" w:space="0" w:color="F4DCD1" w:themeColor="accent2" w:themeTint="33"/>
        <w:bottom w:val="single" w:sz="4" w:space="0" w:color="F4DCD1" w:themeColor="accent2" w:themeTint="33"/>
        <w:insideH w:val="single" w:sz="4" w:space="0" w:color="F4DCD1" w:themeColor="accent2" w:themeTint="33"/>
      </w:tblBorders>
      <w:tblCellMar>
        <w:top w:w="29" w:type="dxa"/>
        <w:bottom w:w="29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Lista1Clara-nfase6">
    <w:name w:val="List Table 1 Light Accent 6"/>
    <w:basedOn w:val="Tabelanormal"/>
    <w:uiPriority w:val="46"/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eladeLista6Colorida">
    <w:name w:val="List Table 6 Colorful"/>
    <w:basedOn w:val="Tabela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">
    <w:name w:val="List Table 2"/>
    <w:basedOn w:val="Tabela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2">
    <w:name w:val="List Table 2 Accent 2"/>
    <w:basedOn w:val="Tabelanormal"/>
    <w:uiPriority w:val="47"/>
    <w:tblPr>
      <w:tblStyleRowBandSize w:val="1"/>
      <w:tblStyleColBandSize w:val="1"/>
      <w:tblBorders>
        <w:top w:val="single" w:sz="4" w:space="0" w:color="DF9778" w:themeColor="accent2" w:themeTint="99"/>
        <w:bottom w:val="single" w:sz="4" w:space="0" w:color="DF9778" w:themeColor="accent2" w:themeTint="99"/>
        <w:insideH w:val="single" w:sz="4" w:space="0" w:color="DF9778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eladeLista2-nfase1">
    <w:name w:val="List Table 2 Accent 1"/>
    <w:basedOn w:val="Tabelanormal"/>
    <w:uiPriority w:val="47"/>
    <w:tblPr>
      <w:tblStyleRowBandSize w:val="1"/>
      <w:tblStyleColBandSize w:val="1"/>
      <w:tblBorders>
        <w:top w:val="single" w:sz="4" w:space="0" w:color="F3B46B" w:themeColor="accent1" w:themeTint="99"/>
        <w:bottom w:val="single" w:sz="4" w:space="0" w:color="F3B46B" w:themeColor="accent1" w:themeTint="99"/>
        <w:insideH w:val="single" w:sz="4" w:space="0" w:color="F3B46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eladeLista2-nfase3">
    <w:name w:val="List Table 2 Accent 3"/>
    <w:basedOn w:val="Tabelanormal"/>
    <w:uiPriority w:val="47"/>
    <w:tblPr>
      <w:tblStyleRowBandSize w:val="1"/>
      <w:tblStyleColBandSize w:val="1"/>
      <w:tblBorders>
        <w:top w:val="single" w:sz="4" w:space="0" w:color="C29480" w:themeColor="accent3" w:themeTint="99"/>
        <w:bottom w:val="single" w:sz="4" w:space="0" w:color="C29480" w:themeColor="accent3" w:themeTint="99"/>
        <w:insideH w:val="single" w:sz="4" w:space="0" w:color="C29480" w:themeColor="accent3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paragraph" w:styleId="Subttulo">
    <w:name w:val="Subtitle"/>
    <w:basedOn w:val="Normal"/>
    <w:next w:val="Normal"/>
    <w:link w:val="SubttuloChar"/>
    <w:uiPriority w:val="11"/>
    <w:semiHidden/>
    <w:unhideWhenUsed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Cabealho">
    <w:name w:val="header"/>
    <w:basedOn w:val="Normal"/>
    <w:link w:val="CabealhoChar"/>
    <w:uiPriority w:val="99"/>
    <w:unhideWhenUsed/>
    <w:rsid w:val="00875DA4"/>
    <w:pPr>
      <w:spacing w:before="0" w:after="0"/>
    </w:pPr>
  </w:style>
  <w:style w:type="paragraph" w:customStyle="1" w:styleId="Nomedaempresa">
    <w:name w:val="Nome da empresa"/>
    <w:basedOn w:val="Normal"/>
    <w:next w:val="Normal"/>
    <w:uiPriority w:val="1"/>
    <w:qFormat/>
    <w:pPr>
      <w:spacing w:before="0" w:after="0"/>
      <w:jc w:val="center"/>
    </w:pPr>
    <w:rPr>
      <w:b/>
      <w:bCs/>
      <w:color w:val="49533D" w:themeColor="text2" w:themeShade="BF"/>
      <w:sz w:val="28"/>
      <w:szCs w:val="28"/>
    </w:rPr>
  </w:style>
  <w:style w:type="character" w:customStyle="1" w:styleId="CabealhoChar">
    <w:name w:val="Cabeçalho Char"/>
    <w:basedOn w:val="Fontepargpadro"/>
    <w:link w:val="Cabealho"/>
    <w:uiPriority w:val="99"/>
    <w:rsid w:val="00875DA4"/>
    <w:rPr>
      <w:color w:val="000000" w:themeColor="text1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2D15"/>
    <w:rPr>
      <w:rFonts w:ascii="Segoe UI" w:hAnsi="Segoe UI" w:cs="Segoe UI"/>
      <w:color w:val="000000" w:themeColor="text1"/>
      <w:sz w:val="18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602D15"/>
  </w:style>
  <w:style w:type="paragraph" w:styleId="Textoembloco">
    <w:name w:val="Block Text"/>
    <w:basedOn w:val="Normal"/>
    <w:uiPriority w:val="99"/>
    <w:semiHidden/>
    <w:unhideWhenUsed/>
    <w:rsid w:val="00602D15"/>
    <w:pPr>
      <w:pBdr>
        <w:top w:val="single" w:sz="2" w:space="10" w:color="E48312" w:themeColor="accent1"/>
        <w:left w:val="single" w:sz="2" w:space="10" w:color="E48312" w:themeColor="accent1"/>
        <w:bottom w:val="single" w:sz="2" w:space="10" w:color="E48312" w:themeColor="accent1"/>
        <w:right w:val="single" w:sz="2" w:space="10" w:color="E48312" w:themeColor="accent1"/>
      </w:pBdr>
      <w:ind w:left="1152" w:right="1152"/>
    </w:pPr>
    <w:rPr>
      <w:i/>
      <w:iCs/>
      <w:color w:val="E48312" w:themeColor="accent1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02D1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02D15"/>
    <w:rPr>
      <w:color w:val="000000" w:themeColor="text1"/>
      <w:szCs w:val="18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602D15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02D15"/>
    <w:rPr>
      <w:color w:val="000000" w:themeColor="text1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602D1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602D15"/>
    <w:rPr>
      <w:color w:val="000000" w:themeColor="text1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02D15"/>
    <w:pPr>
      <w:spacing w:after="1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602D15"/>
    <w:rPr>
      <w:color w:val="000000" w:themeColor="text1"/>
      <w:szCs w:val="18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02D15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602D15"/>
    <w:rPr>
      <w:color w:val="000000" w:themeColor="text1"/>
      <w:szCs w:val="18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02D15"/>
    <w:pPr>
      <w:spacing w:after="10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602D15"/>
    <w:rPr>
      <w:color w:val="000000" w:themeColor="text1"/>
      <w:szCs w:val="18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02D15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02D15"/>
    <w:rPr>
      <w:color w:val="000000" w:themeColor="text1"/>
      <w:szCs w:val="18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602D15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602D15"/>
    <w:rPr>
      <w:color w:val="000000" w:themeColor="text1"/>
      <w:sz w:val="16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1F039C"/>
    <w:rPr>
      <w:b/>
      <w:bCs/>
      <w:i/>
      <w:iCs/>
      <w:spacing w:val="0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602D15"/>
    <w:rPr>
      <w:color w:val="000000" w:themeColor="text1"/>
      <w:szCs w:val="18"/>
    </w:rPr>
  </w:style>
  <w:style w:type="table" w:styleId="GradeColorida">
    <w:name w:val="Colorful Grid"/>
    <w:basedOn w:val="Tabela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602D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02D1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02D15"/>
    <w:rPr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02D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02D15"/>
    <w:rPr>
      <w:b/>
      <w:bCs/>
      <w:color w:val="000000" w:themeColor="text1"/>
      <w:sz w:val="20"/>
      <w:szCs w:val="20"/>
    </w:rPr>
  </w:style>
  <w:style w:type="table" w:styleId="ListaEscura">
    <w:name w:val="Dark List"/>
    <w:basedOn w:val="Tabela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02D15"/>
  </w:style>
  <w:style w:type="character" w:customStyle="1" w:styleId="DataChar">
    <w:name w:val="Data Char"/>
    <w:basedOn w:val="Fontepargpadro"/>
    <w:link w:val="Data"/>
    <w:uiPriority w:val="99"/>
    <w:semiHidden/>
    <w:rsid w:val="00602D15"/>
    <w:rPr>
      <w:color w:val="000000" w:themeColor="text1"/>
      <w:szCs w:val="18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602D15"/>
    <w:rPr>
      <w:rFonts w:ascii="Segoe UI" w:hAnsi="Segoe UI" w:cs="Segoe UI"/>
      <w:color w:val="000000" w:themeColor="text1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02D15"/>
    <w:pPr>
      <w:spacing w:before="0" w:after="0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602D15"/>
    <w:rPr>
      <w:color w:val="000000" w:themeColor="text1"/>
      <w:szCs w:val="18"/>
    </w:rPr>
  </w:style>
  <w:style w:type="character" w:styleId="nfase">
    <w:name w:val="Emphasis"/>
    <w:basedOn w:val="Fontepargpadro"/>
    <w:uiPriority w:val="20"/>
    <w:semiHidden/>
    <w:unhideWhenUsed/>
    <w:rsid w:val="00602D15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602D15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02D15"/>
    <w:rPr>
      <w:color w:val="000000" w:themeColor="text1"/>
      <w:sz w:val="20"/>
      <w:szCs w:val="20"/>
    </w:rPr>
  </w:style>
  <w:style w:type="paragraph" w:styleId="Destinatrio">
    <w:name w:val="envelope address"/>
    <w:basedOn w:val="Normal"/>
    <w:uiPriority w:val="99"/>
    <w:semiHidden/>
    <w:unhideWhenUsed/>
    <w:rsid w:val="00602D15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602D15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602D15"/>
    <w:rPr>
      <w:color w:val="8C8C8C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602D15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02D15"/>
    <w:rPr>
      <w:color w:val="000000" w:themeColor="text1"/>
      <w:sz w:val="20"/>
      <w:szCs w:val="20"/>
    </w:rPr>
  </w:style>
  <w:style w:type="table" w:styleId="TabeladeGrade1Clara-nfase2">
    <w:name w:val="Grid Table 1 Light Accent 2"/>
    <w:basedOn w:val="Tabelanormal"/>
    <w:uiPriority w:val="46"/>
    <w:rsid w:val="00602D15"/>
    <w:tblPr>
      <w:tblStyleRowBandSize w:val="1"/>
      <w:tblStyleColBandSize w:val="1"/>
      <w:tblBorders>
        <w:top w:val="single" w:sz="4" w:space="0" w:color="EAB9A4" w:themeColor="accent2" w:themeTint="66"/>
        <w:left w:val="single" w:sz="4" w:space="0" w:color="EAB9A4" w:themeColor="accent2" w:themeTint="66"/>
        <w:bottom w:val="single" w:sz="4" w:space="0" w:color="EAB9A4" w:themeColor="accent2" w:themeTint="66"/>
        <w:right w:val="single" w:sz="4" w:space="0" w:color="EAB9A4" w:themeColor="accent2" w:themeTint="66"/>
        <w:insideH w:val="single" w:sz="4" w:space="0" w:color="EAB9A4" w:themeColor="accent2" w:themeTint="66"/>
        <w:insideV w:val="single" w:sz="4" w:space="0" w:color="EAB9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602D15"/>
    <w:tblPr>
      <w:tblStyleRowBandSize w:val="1"/>
      <w:tblStyleColBandSize w:val="1"/>
      <w:tblBorders>
        <w:top w:val="single" w:sz="4" w:space="0" w:color="D6B8AA" w:themeColor="accent3" w:themeTint="66"/>
        <w:left w:val="single" w:sz="4" w:space="0" w:color="D6B8AA" w:themeColor="accent3" w:themeTint="66"/>
        <w:bottom w:val="single" w:sz="4" w:space="0" w:color="D6B8AA" w:themeColor="accent3" w:themeTint="66"/>
        <w:right w:val="single" w:sz="4" w:space="0" w:color="D6B8AA" w:themeColor="accent3" w:themeTint="66"/>
        <w:insideH w:val="single" w:sz="4" w:space="0" w:color="D6B8AA" w:themeColor="accent3" w:themeTint="66"/>
        <w:insideV w:val="single" w:sz="4" w:space="0" w:color="D6B8A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602D15"/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602D15"/>
    <w:tblPr>
      <w:tblStyleRowBandSize w:val="1"/>
      <w:tblStyleColBandSize w:val="1"/>
      <w:tblBorders>
        <w:top w:val="single" w:sz="4" w:space="0" w:color="E6E4CC" w:themeColor="accent5" w:themeTint="66"/>
        <w:left w:val="single" w:sz="4" w:space="0" w:color="E6E4CC" w:themeColor="accent5" w:themeTint="66"/>
        <w:bottom w:val="single" w:sz="4" w:space="0" w:color="E6E4CC" w:themeColor="accent5" w:themeTint="66"/>
        <w:right w:val="single" w:sz="4" w:space="0" w:color="E6E4CC" w:themeColor="accent5" w:themeTint="66"/>
        <w:insideH w:val="single" w:sz="4" w:space="0" w:color="E6E4CC" w:themeColor="accent5" w:themeTint="66"/>
        <w:insideV w:val="single" w:sz="4" w:space="0" w:color="E6E4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602D15"/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602D1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602D15"/>
    <w:tblPr>
      <w:tblStyleRowBandSize w:val="1"/>
      <w:tblStyleColBandSize w:val="1"/>
      <w:tblBorders>
        <w:top w:val="single" w:sz="2" w:space="0" w:color="F3B46B" w:themeColor="accent1" w:themeTint="99"/>
        <w:bottom w:val="single" w:sz="2" w:space="0" w:color="F3B46B" w:themeColor="accent1" w:themeTint="99"/>
        <w:insideH w:val="single" w:sz="2" w:space="0" w:color="F3B46B" w:themeColor="accent1" w:themeTint="99"/>
        <w:insideV w:val="single" w:sz="2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B46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602D15"/>
    <w:tblPr>
      <w:tblStyleRowBandSize w:val="1"/>
      <w:tblStyleColBandSize w:val="1"/>
      <w:tblBorders>
        <w:top w:val="single" w:sz="2" w:space="0" w:color="DF9778" w:themeColor="accent2" w:themeTint="99"/>
        <w:bottom w:val="single" w:sz="2" w:space="0" w:color="DF9778" w:themeColor="accent2" w:themeTint="99"/>
        <w:insideH w:val="single" w:sz="2" w:space="0" w:color="DF9778" w:themeColor="accent2" w:themeTint="99"/>
        <w:insideV w:val="single" w:sz="2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977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602D15"/>
    <w:tblPr>
      <w:tblStyleRowBandSize w:val="1"/>
      <w:tblStyleColBandSize w:val="1"/>
      <w:tblBorders>
        <w:top w:val="single" w:sz="2" w:space="0" w:color="C29480" w:themeColor="accent3" w:themeTint="99"/>
        <w:bottom w:val="single" w:sz="2" w:space="0" w:color="C29480" w:themeColor="accent3" w:themeTint="99"/>
        <w:insideH w:val="single" w:sz="2" w:space="0" w:color="C29480" w:themeColor="accent3" w:themeTint="99"/>
        <w:insideV w:val="single" w:sz="2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948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602D15"/>
    <w:tblPr>
      <w:tblStyleRowBandSize w:val="1"/>
      <w:tblStyleColBandSize w:val="1"/>
      <w:tblBorders>
        <w:top w:val="single" w:sz="2" w:space="0" w:color="C5B597" w:themeColor="accent4" w:themeTint="99"/>
        <w:bottom w:val="single" w:sz="2" w:space="0" w:color="C5B597" w:themeColor="accent4" w:themeTint="99"/>
        <w:insideH w:val="single" w:sz="2" w:space="0" w:color="C5B597" w:themeColor="accent4" w:themeTint="99"/>
        <w:insideV w:val="single" w:sz="2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B59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602D15"/>
    <w:tblPr>
      <w:tblStyleRowBandSize w:val="1"/>
      <w:tblStyleColBandSize w:val="1"/>
      <w:tblBorders>
        <w:top w:val="single" w:sz="2" w:space="0" w:color="DAD6B2" w:themeColor="accent5" w:themeTint="99"/>
        <w:bottom w:val="single" w:sz="2" w:space="0" w:color="DAD6B2" w:themeColor="accent5" w:themeTint="99"/>
        <w:insideH w:val="single" w:sz="2" w:space="0" w:color="DAD6B2" w:themeColor="accent5" w:themeTint="99"/>
        <w:insideV w:val="single" w:sz="2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D6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602D15"/>
    <w:tblPr>
      <w:tblStyleRowBandSize w:val="1"/>
      <w:tblStyleColBandSize w:val="1"/>
      <w:tblBorders>
        <w:top w:val="single" w:sz="2" w:space="0" w:color="BEC6B7" w:themeColor="accent6" w:themeTint="99"/>
        <w:bottom w:val="single" w:sz="2" w:space="0" w:color="BEC6B7" w:themeColor="accent6" w:themeTint="99"/>
        <w:insideH w:val="single" w:sz="2" w:space="0" w:color="BEC6B7" w:themeColor="accent6" w:themeTint="99"/>
        <w:insideV w:val="single" w:sz="2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C6B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eladeGrade3">
    <w:name w:val="Grid Table 3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7CD9D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AB9A4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D6B8AA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D8CDBA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6E4C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D4D9CF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character" w:styleId="AcrnimoHTML">
    <w:name w:val="HTML Acronym"/>
    <w:basedOn w:val="Fontepargpadro"/>
    <w:uiPriority w:val="99"/>
    <w:semiHidden/>
    <w:unhideWhenUsed/>
    <w:rsid w:val="00602D15"/>
  </w:style>
  <w:style w:type="paragraph" w:styleId="EndereoHTML">
    <w:name w:val="HTML Address"/>
    <w:basedOn w:val="Normal"/>
    <w:link w:val="EndereoHTMLChar"/>
    <w:uiPriority w:val="99"/>
    <w:semiHidden/>
    <w:unhideWhenUsed/>
    <w:rsid w:val="00602D15"/>
    <w:pPr>
      <w:spacing w:before="0" w:after="0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602D15"/>
    <w:rPr>
      <w:i/>
      <w:iCs/>
      <w:color w:val="000000" w:themeColor="text1"/>
      <w:szCs w:val="18"/>
    </w:rPr>
  </w:style>
  <w:style w:type="character" w:styleId="CitaoHTML">
    <w:name w:val="HTML Cite"/>
    <w:basedOn w:val="Fontepargpadro"/>
    <w:uiPriority w:val="99"/>
    <w:semiHidden/>
    <w:unhideWhenUsed/>
    <w:rsid w:val="00602D1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602D15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602D15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2D15"/>
    <w:pPr>
      <w:spacing w:before="0" w:after="0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602D15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602D15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602D15"/>
    <w:rPr>
      <w:color w:val="2998E3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02D15"/>
    <w:pPr>
      <w:spacing w:before="0" w:after="0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02D15"/>
    <w:pPr>
      <w:spacing w:before="0" w:after="0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02D15"/>
    <w:pPr>
      <w:spacing w:before="0" w:after="0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02D15"/>
    <w:pPr>
      <w:spacing w:before="0" w:after="0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02D15"/>
    <w:pPr>
      <w:spacing w:before="0" w:after="0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02D15"/>
    <w:pPr>
      <w:spacing w:before="0" w:after="0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02D15"/>
    <w:pPr>
      <w:spacing w:before="0" w:after="0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02D15"/>
    <w:pPr>
      <w:spacing w:before="0" w:after="0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02D15"/>
    <w:pPr>
      <w:spacing w:before="0" w:after="0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02D15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1F039C"/>
    <w:rPr>
      <w:i/>
      <w:iCs/>
      <w:color w:val="724109" w:themeColor="accent1" w:themeShade="8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1F039C"/>
    <w:pPr>
      <w:pBdr>
        <w:top w:val="single" w:sz="4" w:space="10" w:color="724109" w:themeColor="accent1" w:themeShade="80"/>
        <w:bottom w:val="single" w:sz="4" w:space="10" w:color="724109" w:themeColor="accent1" w:themeShade="80"/>
      </w:pBdr>
      <w:spacing w:before="360" w:after="360"/>
      <w:jc w:val="center"/>
    </w:pPr>
    <w:rPr>
      <w:i/>
      <w:iCs/>
      <w:color w:val="72410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1F039C"/>
    <w:rPr>
      <w:i/>
      <w:iCs/>
      <w:color w:val="724109" w:themeColor="accent1" w:themeShade="80"/>
      <w:szCs w:val="18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1F039C"/>
    <w:rPr>
      <w:b/>
      <w:bCs/>
      <w:caps w:val="0"/>
      <w:smallCaps/>
      <w:color w:val="72410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602D1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602D15"/>
  </w:style>
  <w:style w:type="paragraph" w:styleId="Lista">
    <w:name w:val="List"/>
    <w:basedOn w:val="Normal"/>
    <w:uiPriority w:val="99"/>
    <w:semiHidden/>
    <w:unhideWhenUsed/>
    <w:rsid w:val="00602D15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02D15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02D15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02D15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02D15"/>
    <w:pPr>
      <w:ind w:left="1800" w:hanging="360"/>
      <w:contextualSpacing/>
    </w:pPr>
  </w:style>
  <w:style w:type="paragraph" w:styleId="Commarcadores">
    <w:name w:val="List Bullet"/>
    <w:basedOn w:val="Normal"/>
    <w:uiPriority w:val="99"/>
    <w:semiHidden/>
    <w:unhideWhenUsed/>
    <w:rsid w:val="00602D15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602D15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602D15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02D15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02D15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02D15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02D15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02D15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02D15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02D15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602D15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602D15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02D15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02D15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02D15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602D15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eladeLista2-nfase4">
    <w:name w:val="List Table 2 Accent 4"/>
    <w:basedOn w:val="Tabelanormal"/>
    <w:uiPriority w:val="47"/>
    <w:rsid w:val="00602D15"/>
    <w:tblPr>
      <w:tblStyleRowBandSize w:val="1"/>
      <w:tblStyleColBandSize w:val="1"/>
      <w:tblBorders>
        <w:top w:val="single" w:sz="4" w:space="0" w:color="C5B597" w:themeColor="accent4" w:themeTint="99"/>
        <w:bottom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602D15"/>
    <w:tblPr>
      <w:tblStyleRowBandSize w:val="1"/>
      <w:tblStyleColBandSize w:val="1"/>
      <w:tblBorders>
        <w:top w:val="single" w:sz="4" w:space="0" w:color="DAD6B2" w:themeColor="accent5" w:themeTint="99"/>
        <w:bottom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602D15"/>
    <w:tblPr>
      <w:tblStyleRowBandSize w:val="1"/>
      <w:tblStyleColBandSize w:val="1"/>
      <w:tblBorders>
        <w:top w:val="single" w:sz="4" w:space="0" w:color="BEC6B7" w:themeColor="accent6" w:themeTint="99"/>
        <w:bottom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eladeLista3">
    <w:name w:val="List Table 3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E48312" w:themeColor="accent1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8312" w:themeColor="accent1"/>
          <w:right w:val="single" w:sz="4" w:space="0" w:color="E48312" w:themeColor="accent1"/>
        </w:tcBorders>
      </w:tcPr>
    </w:tblStylePr>
    <w:tblStylePr w:type="band1Horz">
      <w:tblPr/>
      <w:tcPr>
        <w:tcBorders>
          <w:top w:val="single" w:sz="4" w:space="0" w:color="E48312" w:themeColor="accent1"/>
          <w:bottom w:val="single" w:sz="4" w:space="0" w:color="E4831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8312" w:themeColor="accent1"/>
          <w:left w:val="nil"/>
        </w:tcBorders>
      </w:tcPr>
    </w:tblStylePr>
    <w:tblStylePr w:type="swCell">
      <w:tblPr/>
      <w:tcPr>
        <w:tcBorders>
          <w:top w:val="double" w:sz="4" w:space="0" w:color="E4831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D582C" w:themeColor="accent2"/>
          <w:right w:val="single" w:sz="4" w:space="0" w:color="BD582C" w:themeColor="accent2"/>
        </w:tcBorders>
      </w:tcPr>
    </w:tblStylePr>
    <w:tblStylePr w:type="band1Horz">
      <w:tblPr/>
      <w:tcPr>
        <w:tcBorders>
          <w:top w:val="single" w:sz="4" w:space="0" w:color="BD582C" w:themeColor="accent2"/>
          <w:bottom w:val="single" w:sz="4" w:space="0" w:color="BD582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D582C" w:themeColor="accent2"/>
          <w:left w:val="nil"/>
        </w:tcBorders>
      </w:tcPr>
    </w:tblStylePr>
    <w:tblStylePr w:type="swCell">
      <w:tblPr/>
      <w:tcPr>
        <w:tcBorders>
          <w:top w:val="double" w:sz="4" w:space="0" w:color="BD582C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865640" w:themeColor="accent3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5640" w:themeColor="accent3"/>
          <w:right w:val="single" w:sz="4" w:space="0" w:color="865640" w:themeColor="accent3"/>
        </w:tcBorders>
      </w:tcPr>
    </w:tblStylePr>
    <w:tblStylePr w:type="band1Horz">
      <w:tblPr/>
      <w:tcPr>
        <w:tcBorders>
          <w:top w:val="single" w:sz="4" w:space="0" w:color="865640" w:themeColor="accent3"/>
          <w:bottom w:val="single" w:sz="4" w:space="0" w:color="8656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5640" w:themeColor="accent3"/>
          <w:left w:val="nil"/>
        </w:tcBorders>
      </w:tcPr>
    </w:tblStylePr>
    <w:tblStylePr w:type="swCell">
      <w:tblPr/>
      <w:tcPr>
        <w:tcBorders>
          <w:top w:val="double" w:sz="4" w:space="0" w:color="865640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9B8357" w:themeColor="accent4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8357" w:themeColor="accent4"/>
          <w:right w:val="single" w:sz="4" w:space="0" w:color="9B8357" w:themeColor="accent4"/>
        </w:tcBorders>
      </w:tcPr>
    </w:tblStylePr>
    <w:tblStylePr w:type="band1Horz">
      <w:tblPr/>
      <w:tcPr>
        <w:tcBorders>
          <w:top w:val="single" w:sz="4" w:space="0" w:color="9B8357" w:themeColor="accent4"/>
          <w:bottom w:val="single" w:sz="4" w:space="0" w:color="9B835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8357" w:themeColor="accent4"/>
          <w:left w:val="nil"/>
        </w:tcBorders>
      </w:tcPr>
    </w:tblStylePr>
    <w:tblStylePr w:type="swCell">
      <w:tblPr/>
      <w:tcPr>
        <w:tcBorders>
          <w:top w:val="double" w:sz="4" w:space="0" w:color="9B8357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C2BC80" w:themeColor="accent5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2BC80" w:themeColor="accent5"/>
          <w:right w:val="single" w:sz="4" w:space="0" w:color="C2BC80" w:themeColor="accent5"/>
        </w:tcBorders>
      </w:tcPr>
    </w:tblStylePr>
    <w:tblStylePr w:type="band1Horz">
      <w:tblPr/>
      <w:tcPr>
        <w:tcBorders>
          <w:top w:val="single" w:sz="4" w:space="0" w:color="C2BC80" w:themeColor="accent5"/>
          <w:bottom w:val="single" w:sz="4" w:space="0" w:color="C2BC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2BC80" w:themeColor="accent5"/>
          <w:left w:val="nil"/>
        </w:tcBorders>
      </w:tcPr>
    </w:tblStylePr>
    <w:tblStylePr w:type="swCell">
      <w:tblPr/>
      <w:tcPr>
        <w:tcBorders>
          <w:top w:val="double" w:sz="4" w:space="0" w:color="C2BC80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602D15"/>
    <w:tblPr>
      <w:tblStyleRowBandSize w:val="1"/>
      <w:tblStyleColBandSize w:val="1"/>
      <w:tblBorders>
        <w:top w:val="single" w:sz="4" w:space="0" w:color="94A088" w:themeColor="accent6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088" w:themeColor="accent6"/>
          <w:right w:val="single" w:sz="4" w:space="0" w:color="94A088" w:themeColor="accent6"/>
        </w:tcBorders>
      </w:tcPr>
    </w:tblStylePr>
    <w:tblStylePr w:type="band1Horz">
      <w:tblPr/>
      <w:tcPr>
        <w:tcBorders>
          <w:top w:val="single" w:sz="4" w:space="0" w:color="94A088" w:themeColor="accent6"/>
          <w:bottom w:val="single" w:sz="4" w:space="0" w:color="94A0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088" w:themeColor="accent6"/>
          <w:left w:val="nil"/>
        </w:tcBorders>
      </w:tcPr>
    </w:tblStylePr>
    <w:tblStylePr w:type="swCell">
      <w:tblPr/>
      <w:tcPr>
        <w:tcBorders>
          <w:top w:val="double" w:sz="4" w:space="0" w:color="94A088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tblBorders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BD582C" w:themeColor="accent2"/>
        <w:left w:val="single" w:sz="24" w:space="0" w:color="BD582C" w:themeColor="accent2"/>
        <w:bottom w:val="single" w:sz="24" w:space="0" w:color="BD582C" w:themeColor="accent2"/>
        <w:right w:val="single" w:sz="24" w:space="0" w:color="BD582C" w:themeColor="accent2"/>
      </w:tblBorders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865640" w:themeColor="accent3"/>
        <w:left w:val="single" w:sz="24" w:space="0" w:color="865640" w:themeColor="accent3"/>
        <w:bottom w:val="single" w:sz="24" w:space="0" w:color="865640" w:themeColor="accent3"/>
        <w:right w:val="single" w:sz="24" w:space="0" w:color="865640" w:themeColor="accent3"/>
      </w:tblBorders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B8357" w:themeColor="accent4"/>
        <w:left w:val="single" w:sz="24" w:space="0" w:color="9B8357" w:themeColor="accent4"/>
        <w:bottom w:val="single" w:sz="24" w:space="0" w:color="9B8357" w:themeColor="accent4"/>
        <w:right w:val="single" w:sz="24" w:space="0" w:color="9B8357" w:themeColor="accent4"/>
      </w:tblBorders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C2BC80" w:themeColor="accent5"/>
        <w:left w:val="single" w:sz="24" w:space="0" w:color="C2BC80" w:themeColor="accent5"/>
        <w:bottom w:val="single" w:sz="24" w:space="0" w:color="C2BC80" w:themeColor="accent5"/>
        <w:right w:val="single" w:sz="24" w:space="0" w:color="C2BC80" w:themeColor="accent5"/>
      </w:tblBorders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4A088" w:themeColor="accent6"/>
        <w:left w:val="single" w:sz="24" w:space="0" w:color="94A088" w:themeColor="accent6"/>
        <w:bottom w:val="single" w:sz="24" w:space="0" w:color="94A088" w:themeColor="accent6"/>
        <w:right w:val="single" w:sz="24" w:space="0" w:color="94A088" w:themeColor="accent6"/>
      </w:tblBorders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-nfase1">
    <w:name w:val="List Table 6 Colorful Accent 1"/>
    <w:basedOn w:val="Tabela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E48312" w:themeColor="accent1"/>
        <w:bottom w:val="single" w:sz="4" w:space="0" w:color="E4831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4831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BD582C" w:themeColor="accent2"/>
        <w:bottom w:val="single" w:sz="4" w:space="0" w:color="BD582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D582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865640" w:themeColor="accent3"/>
        <w:bottom w:val="single" w:sz="4" w:space="0" w:color="8656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656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9B8357" w:themeColor="accent4"/>
        <w:bottom w:val="single" w:sz="4" w:space="0" w:color="9B835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B835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C2BC80" w:themeColor="accent5"/>
        <w:bottom w:val="single" w:sz="4" w:space="0" w:color="C2BC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2BC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94A088" w:themeColor="accent6"/>
        <w:bottom w:val="single" w:sz="4" w:space="0" w:color="94A0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4A0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602D1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602D15"/>
    <w:rPr>
      <w:color w:val="AA610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831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831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831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831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602D15"/>
    <w:rPr>
      <w:color w:val="8D41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D582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D582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D582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D582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602D15"/>
    <w:rPr>
      <w:color w:val="6440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56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56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56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56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602D15"/>
    <w:rPr>
      <w:color w:val="73614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835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835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835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835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602D15"/>
    <w:rPr>
      <w:color w:val="A29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2BC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2BC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2BC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2BC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602D15"/>
    <w:rPr>
      <w:color w:val="6E7B6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0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0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0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0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602D1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000000" w:themeColor="text1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table" w:styleId="GradeMdia1">
    <w:name w:val="Medium Grid 1"/>
    <w:basedOn w:val="Tabela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02D1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602D15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602D15"/>
    <w:rPr>
      <w:color w:val="000000" w:themeColor="text1"/>
      <w:szCs w:val="18"/>
    </w:rPr>
  </w:style>
  <w:style w:type="paragraph" w:styleId="NormalWeb">
    <w:name w:val="Normal (Web)"/>
    <w:basedOn w:val="Normal"/>
    <w:uiPriority w:val="99"/>
    <w:semiHidden/>
    <w:unhideWhenUsed/>
    <w:rsid w:val="00602D15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602D15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02D15"/>
    <w:pPr>
      <w:spacing w:before="0" w:after="0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602D15"/>
    <w:rPr>
      <w:color w:val="000000" w:themeColor="text1"/>
      <w:szCs w:val="18"/>
    </w:rPr>
  </w:style>
  <w:style w:type="character" w:styleId="Nmerodepgina">
    <w:name w:val="page number"/>
    <w:basedOn w:val="Fontepargpadro"/>
    <w:uiPriority w:val="99"/>
    <w:semiHidden/>
    <w:unhideWhenUsed/>
    <w:rsid w:val="00602D15"/>
  </w:style>
  <w:style w:type="table" w:styleId="SimplesTabela1">
    <w:name w:val="Plain Table 1"/>
    <w:basedOn w:val="Tabelanormal"/>
    <w:uiPriority w:val="41"/>
    <w:rsid w:val="00602D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602D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02D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602D1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02D15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02D15"/>
    <w:rPr>
      <w:rFonts w:ascii="Consolas" w:hAnsi="Consolas"/>
      <w:color w:val="000000" w:themeColor="text1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1F03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1F039C"/>
    <w:rPr>
      <w:i/>
      <w:iCs/>
      <w:color w:val="404040" w:themeColor="text1" w:themeTint="BF"/>
      <w:szCs w:val="18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02D15"/>
  </w:style>
  <w:style w:type="character" w:customStyle="1" w:styleId="SaudaoChar">
    <w:name w:val="Saudação Char"/>
    <w:basedOn w:val="Fontepargpadro"/>
    <w:link w:val="Saudao"/>
    <w:uiPriority w:val="99"/>
    <w:semiHidden/>
    <w:rsid w:val="00602D15"/>
    <w:rPr>
      <w:color w:val="000000" w:themeColor="text1"/>
      <w:szCs w:val="18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602D15"/>
    <w:rPr>
      <w:color w:val="000000" w:themeColor="text1"/>
      <w:szCs w:val="18"/>
    </w:rPr>
  </w:style>
  <w:style w:type="character" w:styleId="Forte">
    <w:name w:val="Strong"/>
    <w:basedOn w:val="Fontepargpadro"/>
    <w:uiPriority w:val="22"/>
    <w:semiHidden/>
    <w:unhideWhenUsed/>
    <w:qFormat/>
    <w:rsid w:val="00602D15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rsid w:val="00602D15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1F039C"/>
    <w:rPr>
      <w:caps w:val="0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602D1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602D1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602D1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602D1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602D1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602D1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602D1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602D1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602D1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602D1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602D1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602D1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602D1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602D1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602D1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602D1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602D1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602D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602D1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602D1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602D1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02D15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02D15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602D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602D1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602D1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602D1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602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602D1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602D1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602D1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semiHidden/>
    <w:unhideWhenUsed/>
    <w:rsid w:val="00602D15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60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602D1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02D15"/>
  </w:style>
  <w:style w:type="paragraph" w:styleId="Sumrio2">
    <w:name w:val="toc 2"/>
    <w:basedOn w:val="Normal"/>
    <w:next w:val="Normal"/>
    <w:autoRedefine/>
    <w:uiPriority w:val="39"/>
    <w:semiHidden/>
    <w:unhideWhenUsed/>
    <w:rsid w:val="00602D15"/>
    <w:pPr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02D15"/>
    <w:pPr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02D15"/>
    <w:pPr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02D15"/>
    <w:pPr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02D15"/>
    <w:pPr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02D15"/>
    <w:pPr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02D15"/>
    <w:pPr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02D15"/>
    <w:pPr>
      <w:ind w:left="1760"/>
    </w:pPr>
  </w:style>
  <w:style w:type="table" w:customStyle="1" w:styleId="Relatrio">
    <w:name w:val="Relatório"/>
    <w:basedOn w:val="Tabelanormal"/>
    <w:uiPriority w:val="99"/>
    <w:rsid w:val="00EF16BE"/>
    <w:tblPr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 w:val="0"/>
        <w:i w:val="0"/>
        <w:color w:val="8D4121" w:themeColor="accent2" w:themeShade="BF"/>
      </w:rPr>
      <w:tblPr/>
      <w:trPr>
        <w:tblHeader/>
      </w:trPr>
    </w:tblStylePr>
    <w:tblStylePr w:type="firstCol">
      <w:rPr>
        <w:b w:val="0"/>
        <w:i w:val="0"/>
        <w:color w:val="8D4121" w:themeColor="accent2" w:themeShade="BF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-PC\AppData\Roaming\Microsoft\Templates\Relat&#243;rio%20de%20status%20do%20funcion&#225;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B04738ED73449F8C74F9B89AA225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54DC4F-C2E4-40B9-85FF-DEC9EF2D9655}"/>
      </w:docPartPr>
      <w:docPartBody>
        <w:p w:rsidR="00000000" w:rsidRDefault="00D56E9B">
          <w:pPr>
            <w:pStyle w:val="8BB04738ED73449F8C74F9B89AA22536"/>
          </w:pPr>
          <w:r w:rsidRPr="009E0B6E">
            <w:rPr>
              <w:lang w:bidi="pt-BR"/>
            </w:rPr>
            <w:t>Relatório de status do funcionário</w:t>
          </w:r>
        </w:p>
      </w:docPartBody>
    </w:docPart>
    <w:docPart>
      <w:docPartPr>
        <w:name w:val="207F30E9B0B141D7B0E5F259049971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46E0FA-7179-4A81-907F-B6ADA358C21C}"/>
      </w:docPartPr>
      <w:docPartBody>
        <w:p w:rsidR="00000000" w:rsidRDefault="00D56E9B">
          <w:pPr>
            <w:pStyle w:val="207F30E9B0B141D7B0E5F2590499711E"/>
          </w:pPr>
          <w:r w:rsidRPr="009E0B6E">
            <w:rPr>
              <w:lang w:bidi="pt-BR"/>
            </w:rPr>
            <w:t>Informações de funcionários</w:t>
          </w:r>
        </w:p>
      </w:docPartBody>
    </w:docPart>
    <w:docPart>
      <w:docPartPr>
        <w:name w:val="FADF6AD0C0A4498DA153CEC0FC2D01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E07E8B-D732-4FD8-B93F-7CD7D662A5F1}"/>
      </w:docPartPr>
      <w:docPartBody>
        <w:p w:rsidR="00000000" w:rsidRDefault="00D56E9B">
          <w:pPr>
            <w:pStyle w:val="FADF6AD0C0A4498DA153CEC0FC2D0116"/>
          </w:pPr>
          <w:r w:rsidRPr="009E0B6E">
            <w:rPr>
              <w:lang w:bidi="pt-BR"/>
            </w:rPr>
            <w:t>Nome do funcionário</w:t>
          </w:r>
        </w:p>
      </w:docPartBody>
    </w:docPart>
    <w:docPart>
      <w:docPartPr>
        <w:name w:val="31E840D320CC4B02BD9D571354178D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13C8CA-461D-4781-AF06-A6A9BC18A0BA}"/>
      </w:docPartPr>
      <w:docPartBody>
        <w:p w:rsidR="00000000" w:rsidRDefault="00D56E9B">
          <w:pPr>
            <w:pStyle w:val="31E840D320CC4B02BD9D571354178DC9"/>
          </w:pPr>
          <w:r>
            <w:rPr>
              <w:lang w:bidi="pt-BR"/>
            </w:rPr>
            <w:t>Insira o nome do funcionário</w:t>
          </w:r>
        </w:p>
      </w:docPartBody>
    </w:docPart>
    <w:docPart>
      <w:docPartPr>
        <w:name w:val="605026331A70434FA7CDF580D37294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1B62A2-A315-4FEA-8A59-B5DC92A2728B}"/>
      </w:docPartPr>
      <w:docPartBody>
        <w:p w:rsidR="00000000" w:rsidRDefault="00D56E9B">
          <w:pPr>
            <w:pStyle w:val="605026331A70434FA7CDF580D372942D"/>
          </w:pPr>
          <w:r w:rsidRPr="009E0B6E">
            <w:rPr>
              <w:lang w:bidi="pt-BR"/>
            </w:rPr>
            <w:t xml:space="preserve">ID do </w:t>
          </w:r>
          <w:r w:rsidRPr="009E0B6E">
            <w:rPr>
              <w:lang w:bidi="pt-BR"/>
            </w:rPr>
            <w:t>funcionário</w:t>
          </w:r>
        </w:p>
      </w:docPartBody>
    </w:docPart>
    <w:docPart>
      <w:docPartPr>
        <w:name w:val="9AADF5A1238245988BEE5C68F7ECC5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2A5CCC-FE90-4E5C-9B3A-35339F2721FC}"/>
      </w:docPartPr>
      <w:docPartBody>
        <w:p w:rsidR="00000000" w:rsidRDefault="00D56E9B">
          <w:pPr>
            <w:pStyle w:val="9AADF5A1238245988BEE5C68F7ECC52B"/>
          </w:pPr>
          <w:r w:rsidRPr="009E0B6E">
            <w:rPr>
              <w:lang w:bidi="pt-BR"/>
            </w:rPr>
            <w:t>Insira a ID do funcionário</w:t>
          </w:r>
        </w:p>
      </w:docPartBody>
    </w:docPart>
    <w:docPart>
      <w:docPartPr>
        <w:name w:val="3D474F000D6344C98A5BD97A9944F4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2C316E-EDBC-4190-96DC-48FBEE13F3A9}"/>
      </w:docPartPr>
      <w:docPartBody>
        <w:p w:rsidR="00000000" w:rsidRDefault="00D56E9B">
          <w:pPr>
            <w:pStyle w:val="3D474F000D6344C98A5BD97A9944F411"/>
          </w:pPr>
          <w:r w:rsidRPr="009E0B6E">
            <w:rPr>
              <w:lang w:bidi="pt-BR"/>
            </w:rPr>
            <w:t>Departamento</w:t>
          </w:r>
        </w:p>
      </w:docPartBody>
    </w:docPart>
    <w:docPart>
      <w:docPartPr>
        <w:name w:val="E1F4F958B2EC42E88C2DD3C63A36A8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AD5B1B-E2B2-4D6E-8252-EB52F91F61C2}"/>
      </w:docPartPr>
      <w:docPartBody>
        <w:p w:rsidR="00000000" w:rsidRDefault="00D56E9B">
          <w:pPr>
            <w:pStyle w:val="E1F4F958B2EC42E88C2DD3C63A36A8EF"/>
          </w:pPr>
          <w:r w:rsidRPr="009E0B6E">
            <w:rPr>
              <w:lang w:bidi="pt-BR"/>
            </w:rPr>
            <w:t>Insira o departamento</w:t>
          </w:r>
        </w:p>
      </w:docPartBody>
    </w:docPart>
    <w:docPart>
      <w:docPartPr>
        <w:name w:val="5BB4092CCB474370BA66543909FA0E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AB798A-E278-4322-9F07-C4AA3B86F8D1}"/>
      </w:docPartPr>
      <w:docPartBody>
        <w:p w:rsidR="00000000" w:rsidRDefault="00D56E9B">
          <w:pPr>
            <w:pStyle w:val="5BB4092CCB474370BA66543909FA0EC1"/>
          </w:pPr>
          <w:r w:rsidRPr="009E0B6E">
            <w:rPr>
              <w:lang w:bidi="pt-BR"/>
            </w:rPr>
            <w:t>Gerente</w:t>
          </w:r>
        </w:p>
      </w:docPartBody>
    </w:docPart>
    <w:docPart>
      <w:docPartPr>
        <w:name w:val="B4E5EA630E5A43E4814E9E10B48389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270421-6B12-4DF7-B733-1A2F280ADE53}"/>
      </w:docPartPr>
      <w:docPartBody>
        <w:p w:rsidR="00000000" w:rsidRDefault="00D56E9B">
          <w:pPr>
            <w:pStyle w:val="B4E5EA630E5A43E4814E9E10B48389A3"/>
          </w:pPr>
          <w:r w:rsidRPr="009E0B6E">
            <w:rPr>
              <w:lang w:bidi="pt-BR"/>
            </w:rPr>
            <w:t>Insira o gerente:</w:t>
          </w:r>
        </w:p>
      </w:docPartBody>
    </w:docPart>
    <w:docPart>
      <w:docPartPr>
        <w:name w:val="0C69231AF3BD42D78895B0A248B0F4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8F2928-D80E-4922-B8C7-1AC798746E0F}"/>
      </w:docPartPr>
      <w:docPartBody>
        <w:p w:rsidR="00000000" w:rsidRDefault="00D56E9B">
          <w:pPr>
            <w:pStyle w:val="0C69231AF3BD42D78895B0A248B0F42B"/>
          </w:pPr>
          <w:r w:rsidRPr="009E0B6E">
            <w:rPr>
              <w:lang w:bidi="pt-BR"/>
            </w:rPr>
            <w:t>Data de início do relatório:</w:t>
          </w:r>
        </w:p>
      </w:docPartBody>
    </w:docPart>
    <w:docPart>
      <w:docPartPr>
        <w:name w:val="5BCBF1A13411472D996FB5EB363DA0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C16876-5A36-4AB0-A4E0-9F8AF91CA0FE}"/>
      </w:docPartPr>
      <w:docPartBody>
        <w:p w:rsidR="00000000" w:rsidRDefault="00D56E9B">
          <w:pPr>
            <w:pStyle w:val="5BCBF1A13411472D996FB5EB363DA08D"/>
          </w:pPr>
          <w:r>
            <w:rPr>
              <w:lang w:bidi="pt-BR"/>
            </w:rPr>
            <w:t>Insira a data de início</w:t>
          </w:r>
        </w:p>
      </w:docPartBody>
    </w:docPart>
    <w:docPart>
      <w:docPartPr>
        <w:name w:val="AD9F440B5992411094075D3635114F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EBA745-053C-43D1-85B3-EADE6AB4BE10}"/>
      </w:docPartPr>
      <w:docPartBody>
        <w:p w:rsidR="00000000" w:rsidRDefault="00D56E9B">
          <w:pPr>
            <w:pStyle w:val="AD9F440B5992411094075D3635114F11"/>
          </w:pPr>
          <w:r w:rsidRPr="009E0B6E">
            <w:rPr>
              <w:lang w:bidi="pt-BR"/>
            </w:rPr>
            <w:t xml:space="preserve">Data de término do </w:t>
          </w:r>
          <w:r w:rsidRPr="009E0B6E">
            <w:rPr>
              <w:lang w:bidi="pt-BR"/>
            </w:rPr>
            <w:t>relatório</w:t>
          </w:r>
        </w:p>
      </w:docPartBody>
    </w:docPart>
    <w:docPart>
      <w:docPartPr>
        <w:name w:val="F5FCAEE5B6714CA1BE9E72FD1C5217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77A884-CEC8-4E66-882F-4E6458C0DAEA}"/>
      </w:docPartPr>
      <w:docPartBody>
        <w:p w:rsidR="00000000" w:rsidRDefault="00D56E9B">
          <w:pPr>
            <w:pStyle w:val="F5FCAEE5B6714CA1BE9E72FD1C5217BE"/>
          </w:pPr>
          <w:r w:rsidRPr="009E0B6E">
            <w:rPr>
              <w:lang w:bidi="pt-BR"/>
            </w:rPr>
            <w:t>Insira a data de término</w:t>
          </w:r>
        </w:p>
      </w:docPartBody>
    </w:docPart>
    <w:docPart>
      <w:docPartPr>
        <w:name w:val="553BEA666F624ADEB98391FF654F02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6C18C0-4B78-4FE4-9981-B8CD40AFBB05}"/>
      </w:docPartPr>
      <w:docPartBody>
        <w:p w:rsidR="00000000" w:rsidRDefault="00D56E9B">
          <w:pPr>
            <w:pStyle w:val="553BEA666F624ADEB98391FF654F0255"/>
          </w:pPr>
          <w:r w:rsidRPr="009E0B6E">
            <w:rPr>
              <w:lang w:bidi="pt-BR"/>
            </w:rPr>
            <w:t>Itens de ação de curto prazo</w:t>
          </w:r>
        </w:p>
      </w:docPartBody>
    </w:docPart>
    <w:docPart>
      <w:docPartPr>
        <w:name w:val="D72EFFD62DB244A0B86152CFFEF102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CF5C8C-8951-42C4-835B-C37390CA5CF3}"/>
      </w:docPartPr>
      <w:docPartBody>
        <w:p w:rsidR="00000000" w:rsidRDefault="00D56E9B">
          <w:pPr>
            <w:pStyle w:val="D72EFFD62DB244A0B86152CFFEF102A2"/>
          </w:pPr>
          <w:r w:rsidRPr="009E0B6E">
            <w:rPr>
              <w:lang w:bidi="pt-BR"/>
            </w:rPr>
            <w:t>Item de ação:</w:t>
          </w:r>
        </w:p>
      </w:docPartBody>
    </w:docPart>
    <w:docPart>
      <w:docPartPr>
        <w:name w:val="2A45A641B0744145A232BB679500A2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75139F-B276-4B56-A15D-9E1716C7CC60}"/>
      </w:docPartPr>
      <w:docPartBody>
        <w:p w:rsidR="00000000" w:rsidRDefault="00D56E9B">
          <w:pPr>
            <w:pStyle w:val="2A45A641B0744145A232BB679500A2DE"/>
          </w:pPr>
          <w:r w:rsidRPr="009E0B6E">
            <w:rPr>
              <w:lang w:bidi="pt-BR"/>
            </w:rPr>
            <w:t>Data de conclusão</w:t>
          </w:r>
        </w:p>
      </w:docPartBody>
    </w:docPart>
    <w:docPart>
      <w:docPartPr>
        <w:name w:val="675EA30A0B2F4FBAB07DB610DF2BEA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D07F11-97B0-43C1-B610-29D0F8B3DB5F}"/>
      </w:docPartPr>
      <w:docPartBody>
        <w:p w:rsidR="00000000" w:rsidRDefault="00D56E9B">
          <w:pPr>
            <w:pStyle w:val="675EA30A0B2F4FBAB07DB610DF2BEA4A"/>
          </w:pPr>
          <w:r w:rsidRPr="009E0B6E">
            <w:rPr>
              <w:lang w:bidi="pt-BR"/>
            </w:rPr>
            <w:t>Status</w:t>
          </w:r>
        </w:p>
      </w:docPartBody>
    </w:docPart>
    <w:docPart>
      <w:docPartPr>
        <w:name w:val="E2827E52F0684E55A6A1C37BB90441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9ED183-8820-4A92-94B2-03FDED458227}"/>
      </w:docPartPr>
      <w:docPartBody>
        <w:p w:rsidR="00000000" w:rsidRDefault="00D56E9B">
          <w:pPr>
            <w:pStyle w:val="E2827E52F0684E55A6A1C37BB9044160"/>
          </w:pPr>
          <w:r>
            <w:rPr>
              <w:lang w:bidi="pt-BR"/>
            </w:rPr>
            <w:t>Insira o item de ação 1</w:t>
          </w:r>
        </w:p>
      </w:docPartBody>
    </w:docPart>
    <w:docPart>
      <w:docPartPr>
        <w:name w:val="80B990989BEA49259BDDC4F266487A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600210-56A7-4962-9B26-5043ACDAA7B8}"/>
      </w:docPartPr>
      <w:docPartBody>
        <w:p w:rsidR="00000000" w:rsidRDefault="00D56E9B">
          <w:pPr>
            <w:pStyle w:val="80B990989BEA49259BDDC4F266487A77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5190D056CD324558A7C473C4948AFA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5B0F81-E418-499F-9E33-D591F811E2C9}"/>
      </w:docPartPr>
      <w:docPartBody>
        <w:p w:rsidR="00000000" w:rsidRDefault="00D56E9B">
          <w:pPr>
            <w:pStyle w:val="5190D056CD324558A7C473C4948AFA0B"/>
          </w:pPr>
          <w:r w:rsidRPr="009E0B6E">
            <w:rPr>
              <w:lang w:bidi="pt-BR"/>
            </w:rPr>
            <w:t>Insira o status</w:t>
          </w:r>
        </w:p>
      </w:docPartBody>
    </w:docPart>
    <w:docPart>
      <w:docPartPr>
        <w:name w:val="F2F9CA377610403EA81B9B86A1821A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7E5783-6D81-4150-B533-F76BD5121207}"/>
      </w:docPartPr>
      <w:docPartBody>
        <w:p w:rsidR="00000000" w:rsidRDefault="00D56E9B">
          <w:pPr>
            <w:pStyle w:val="F2F9CA377610403EA81B9B86A1821A0B"/>
          </w:pPr>
          <w:r w:rsidRPr="009E0B6E">
            <w:rPr>
              <w:lang w:bidi="pt-BR"/>
            </w:rPr>
            <w:t>Insira o item de ação 2</w:t>
          </w:r>
        </w:p>
      </w:docPartBody>
    </w:docPart>
    <w:docPart>
      <w:docPartPr>
        <w:name w:val="1616149EE6EB4F9EBDE57BCE22AFD5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3470F4-01C6-4F52-8A62-9A9F6B89CA89}"/>
      </w:docPartPr>
      <w:docPartBody>
        <w:p w:rsidR="00000000" w:rsidRDefault="00D56E9B">
          <w:pPr>
            <w:pStyle w:val="1616149EE6EB4F9EBDE57BCE22AFD52B"/>
          </w:pPr>
          <w:r w:rsidRPr="009E0B6E">
            <w:rPr>
              <w:lang w:bidi="pt-BR"/>
            </w:rPr>
            <w:t xml:space="preserve">Insira a data de </w:t>
          </w:r>
          <w:r w:rsidRPr="009E0B6E">
            <w:rPr>
              <w:lang w:bidi="pt-BR"/>
            </w:rPr>
            <w:t>conclusão</w:t>
          </w:r>
        </w:p>
      </w:docPartBody>
    </w:docPart>
    <w:docPart>
      <w:docPartPr>
        <w:name w:val="33F2C90B6A5F4C7B8C765E60930C9A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0E979E-B98F-429E-BC2F-69F505E73A07}"/>
      </w:docPartPr>
      <w:docPartBody>
        <w:p w:rsidR="00000000" w:rsidRDefault="00D56E9B">
          <w:pPr>
            <w:pStyle w:val="33F2C90B6A5F4C7B8C765E60930C9A1F"/>
          </w:pPr>
          <w:r w:rsidRPr="009E0B6E">
            <w:rPr>
              <w:lang w:bidi="pt-BR"/>
            </w:rPr>
            <w:t>Insira o status</w:t>
          </w:r>
        </w:p>
      </w:docPartBody>
    </w:docPart>
    <w:docPart>
      <w:docPartPr>
        <w:name w:val="0B5C77AD6CED43BA8A0160E8FBD4CD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C628C7-C886-453B-B485-350AF660DF0F}"/>
      </w:docPartPr>
      <w:docPartBody>
        <w:p w:rsidR="00000000" w:rsidRDefault="00D56E9B">
          <w:pPr>
            <w:pStyle w:val="0B5C77AD6CED43BA8A0160E8FBD4CDEC"/>
          </w:pPr>
          <w:r w:rsidRPr="009E0B6E">
            <w:rPr>
              <w:lang w:bidi="pt-BR"/>
            </w:rPr>
            <w:t>Insira o item de ação 3</w:t>
          </w:r>
        </w:p>
      </w:docPartBody>
    </w:docPart>
    <w:docPart>
      <w:docPartPr>
        <w:name w:val="436575B1931842D8B6B726CA277793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039A7-ECA4-4964-913C-6911CE8EBFAB}"/>
      </w:docPartPr>
      <w:docPartBody>
        <w:p w:rsidR="00000000" w:rsidRDefault="00D56E9B">
          <w:pPr>
            <w:pStyle w:val="436575B1931842D8B6B726CA277793D4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E48116B6290C4F30A14807435CF36D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6F8406-9A15-41F7-AFCD-A9480ADF681F}"/>
      </w:docPartPr>
      <w:docPartBody>
        <w:p w:rsidR="00000000" w:rsidRDefault="00D56E9B">
          <w:pPr>
            <w:pStyle w:val="E48116B6290C4F30A14807435CF36D43"/>
          </w:pPr>
          <w:r w:rsidRPr="009E0B6E">
            <w:rPr>
              <w:lang w:bidi="pt-BR"/>
            </w:rPr>
            <w:t>Insira o status</w:t>
          </w:r>
        </w:p>
      </w:docPartBody>
    </w:docPart>
    <w:docPart>
      <w:docPartPr>
        <w:name w:val="69A826244294424BA9A4768133B0BF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853772-E120-4056-9E83-98A423F00AE7}"/>
      </w:docPartPr>
      <w:docPartBody>
        <w:p w:rsidR="00000000" w:rsidRDefault="00D56E9B">
          <w:pPr>
            <w:pStyle w:val="69A826244294424BA9A4768133B0BFF4"/>
          </w:pPr>
          <w:r w:rsidRPr="009E0B6E">
            <w:rPr>
              <w:lang w:bidi="pt-BR"/>
            </w:rPr>
            <w:t>Insira o item de ação 4</w:t>
          </w:r>
        </w:p>
      </w:docPartBody>
    </w:docPart>
    <w:docPart>
      <w:docPartPr>
        <w:name w:val="F8D346CE5340460ABC708E82E664BD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EF8A9-CA43-4E01-9C92-EFEF3DD6D7BE}"/>
      </w:docPartPr>
      <w:docPartBody>
        <w:p w:rsidR="00000000" w:rsidRDefault="00D56E9B">
          <w:pPr>
            <w:pStyle w:val="F8D346CE5340460ABC708E82E664BD4F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BE927DDE00874FF4B07FF73DDDA023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BDCDF6-C791-49FF-947C-570A041EAB86}"/>
      </w:docPartPr>
      <w:docPartBody>
        <w:p w:rsidR="00000000" w:rsidRDefault="00D56E9B">
          <w:pPr>
            <w:pStyle w:val="BE927DDE00874FF4B07FF73DDDA0234D"/>
          </w:pPr>
          <w:r w:rsidRPr="009E0B6E">
            <w:rPr>
              <w:lang w:bidi="pt-BR"/>
            </w:rPr>
            <w:t>Insira o status</w:t>
          </w:r>
        </w:p>
      </w:docPartBody>
    </w:docPart>
    <w:docPart>
      <w:docPartPr>
        <w:name w:val="8493BE8D354645BA82E1700E1DB12C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3D81B6-BAB2-409B-BBF7-2903EF10DA6D}"/>
      </w:docPartPr>
      <w:docPartBody>
        <w:p w:rsidR="00000000" w:rsidRDefault="00D56E9B">
          <w:pPr>
            <w:pStyle w:val="8493BE8D354645BA82E1700E1DB12C2F"/>
          </w:pPr>
          <w:r w:rsidRPr="009E0B6E">
            <w:rPr>
              <w:lang w:bidi="pt-BR"/>
            </w:rPr>
            <w:t>Insira o item de ação 5</w:t>
          </w:r>
        </w:p>
      </w:docPartBody>
    </w:docPart>
    <w:docPart>
      <w:docPartPr>
        <w:name w:val="53E274B32A294CF6B11C57B813606C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1D7CF7-E699-4B21-B232-1185BF6E7612}"/>
      </w:docPartPr>
      <w:docPartBody>
        <w:p w:rsidR="00000000" w:rsidRDefault="00D56E9B">
          <w:pPr>
            <w:pStyle w:val="53E274B32A294CF6B11C57B813606C14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9E25D6FC78C64ADFA3A3CA22400A56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FA7F20-64DD-49CC-B04B-8DF7E7632245}"/>
      </w:docPartPr>
      <w:docPartBody>
        <w:p w:rsidR="00000000" w:rsidRDefault="00D56E9B">
          <w:pPr>
            <w:pStyle w:val="9E25D6FC78C64ADFA3A3CA22400A568F"/>
          </w:pPr>
          <w:r w:rsidRPr="009E0B6E">
            <w:rPr>
              <w:lang w:bidi="pt-BR"/>
            </w:rPr>
            <w:t>Insira o status</w:t>
          </w:r>
        </w:p>
      </w:docPartBody>
    </w:docPart>
    <w:docPart>
      <w:docPartPr>
        <w:name w:val="7051CB18B1864339BFD121C3D9ADB2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D9E2C2-ADF8-483B-9347-5D2E8DAD5AD7}"/>
      </w:docPartPr>
      <w:docPartBody>
        <w:p w:rsidR="00000000" w:rsidRDefault="00D56E9B">
          <w:pPr>
            <w:pStyle w:val="7051CB18B1864339BFD121C3D9ADB246"/>
          </w:pPr>
          <w:r w:rsidRPr="009E0B6E">
            <w:rPr>
              <w:lang w:bidi="pt-BR"/>
            </w:rPr>
            <w:t>Insira o item de ação 6</w:t>
          </w:r>
        </w:p>
      </w:docPartBody>
    </w:docPart>
    <w:docPart>
      <w:docPartPr>
        <w:name w:val="6403317454DD449CA80779E8076C73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1F0342-16E6-49E4-ADB8-7BBC3005CDCB}"/>
      </w:docPartPr>
      <w:docPartBody>
        <w:p w:rsidR="00000000" w:rsidRDefault="00D56E9B">
          <w:pPr>
            <w:pStyle w:val="6403317454DD449CA80779E8076C736D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8190E1274FAD4276B0EC20A1424BAE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9830-3A6F-41B8-A7DA-56092D79A8FE}"/>
      </w:docPartPr>
      <w:docPartBody>
        <w:p w:rsidR="00000000" w:rsidRDefault="00D56E9B">
          <w:pPr>
            <w:pStyle w:val="8190E1274FAD4276B0EC20A1424BAE98"/>
          </w:pPr>
          <w:r w:rsidRPr="009E0B6E">
            <w:rPr>
              <w:lang w:bidi="pt-BR"/>
            </w:rPr>
            <w:t>Insira o status</w:t>
          </w:r>
        </w:p>
      </w:docPartBody>
    </w:docPart>
    <w:docPart>
      <w:docPartPr>
        <w:name w:val="C8616CE64A7B4E229E9930A3FB5B0D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D3C993-2053-4D38-98A7-FAE15D7AC481}"/>
      </w:docPartPr>
      <w:docPartBody>
        <w:p w:rsidR="00000000" w:rsidRDefault="00D56E9B">
          <w:pPr>
            <w:pStyle w:val="C8616CE64A7B4E229E9930A3FB5B0DED"/>
          </w:pPr>
          <w:r w:rsidRPr="009E0B6E">
            <w:rPr>
              <w:lang w:bidi="pt-BR"/>
            </w:rPr>
            <w:t>Metas de longo prazo</w:t>
          </w:r>
        </w:p>
      </w:docPartBody>
    </w:docPart>
    <w:docPart>
      <w:docPartPr>
        <w:name w:val="90BDE21F806A49CBA37032AF13ECCA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BEAA0B-578C-4411-8659-5591BD98BC9E}"/>
      </w:docPartPr>
      <w:docPartBody>
        <w:p w:rsidR="00000000" w:rsidRDefault="00D56E9B">
          <w:pPr>
            <w:pStyle w:val="90BDE21F806A49CBA37032AF13ECCA03"/>
          </w:pPr>
          <w:r w:rsidRPr="009E0B6E">
            <w:rPr>
              <w:lang w:bidi="pt-BR"/>
            </w:rPr>
            <w:t>Metas</w:t>
          </w:r>
        </w:p>
      </w:docPartBody>
    </w:docPart>
    <w:docPart>
      <w:docPartPr>
        <w:name w:val="936C5DD4234040CB928CF623BE6780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1B508C-C9D3-4511-8570-60CFD1B5DEB2}"/>
      </w:docPartPr>
      <w:docPartBody>
        <w:p w:rsidR="00000000" w:rsidRDefault="00D56E9B">
          <w:pPr>
            <w:pStyle w:val="936C5DD4234040CB928CF623BE6780B9"/>
          </w:pPr>
          <w:r w:rsidRPr="009E0B6E">
            <w:rPr>
              <w:lang w:bidi="pt-BR"/>
            </w:rPr>
            <w:t>Data de conclusão</w:t>
          </w:r>
        </w:p>
      </w:docPartBody>
    </w:docPart>
    <w:docPart>
      <w:docPartPr>
        <w:name w:val="F22E5FFAE6A24BD69402C192BBFFA1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D8B2E5-D28F-49F6-B508-1139CD25FF17}"/>
      </w:docPartPr>
      <w:docPartBody>
        <w:p w:rsidR="00000000" w:rsidRDefault="00D56E9B">
          <w:pPr>
            <w:pStyle w:val="F22E5FFAE6A24BD69402C192BBFFA189"/>
          </w:pPr>
          <w:r w:rsidRPr="009E0B6E">
            <w:rPr>
              <w:lang w:bidi="pt-BR"/>
            </w:rPr>
            <w:t>Progresso</w:t>
          </w:r>
        </w:p>
      </w:docPartBody>
    </w:docPart>
    <w:docPart>
      <w:docPartPr>
        <w:name w:val="B668966B92484623A44169C9D4386C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CA9CDD-4F3D-48F7-8210-7CABBD4D6F78}"/>
      </w:docPartPr>
      <w:docPartBody>
        <w:p w:rsidR="00000000" w:rsidRDefault="00D56E9B">
          <w:pPr>
            <w:pStyle w:val="B668966B92484623A44169C9D4386C04"/>
          </w:pPr>
          <w:r w:rsidRPr="009E0B6E">
            <w:rPr>
              <w:lang w:bidi="pt-BR"/>
            </w:rPr>
            <w:t>Insira a meta 1</w:t>
          </w:r>
        </w:p>
      </w:docPartBody>
    </w:docPart>
    <w:docPart>
      <w:docPartPr>
        <w:name w:val="90847521B60440BE80AA9181CA795B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7A26B6-E463-46C9-BD8C-3A09D5AA9B83}"/>
      </w:docPartPr>
      <w:docPartBody>
        <w:p w:rsidR="00000000" w:rsidRDefault="00D56E9B">
          <w:pPr>
            <w:pStyle w:val="90847521B60440BE80AA9181CA795BF0"/>
          </w:pPr>
          <w:r w:rsidRPr="009E0B6E">
            <w:rPr>
              <w:lang w:bidi="pt-BR"/>
            </w:rPr>
            <w:t>Insira a data d</w:t>
          </w:r>
          <w:r w:rsidRPr="009E0B6E">
            <w:rPr>
              <w:lang w:bidi="pt-BR"/>
            </w:rPr>
            <w:t>e conclusão</w:t>
          </w:r>
        </w:p>
      </w:docPartBody>
    </w:docPart>
    <w:docPart>
      <w:docPartPr>
        <w:name w:val="71C8F0E2AD194D0AA5468B2850E4FE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7386D4-4F4F-4BC0-96FF-C05A502A80F6}"/>
      </w:docPartPr>
      <w:docPartBody>
        <w:p w:rsidR="00000000" w:rsidRDefault="00D56E9B">
          <w:pPr>
            <w:pStyle w:val="71C8F0E2AD194D0AA5468B2850E4FE95"/>
          </w:pPr>
          <w:r w:rsidRPr="009E0B6E">
            <w:rPr>
              <w:lang w:bidi="pt-BR"/>
            </w:rPr>
            <w:t>Insira o progresso</w:t>
          </w:r>
        </w:p>
      </w:docPartBody>
    </w:docPart>
    <w:docPart>
      <w:docPartPr>
        <w:name w:val="E9044E1477964ADE8BC27539E8C2A3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B60D9-074C-4614-B6D3-142BF3674244}"/>
      </w:docPartPr>
      <w:docPartBody>
        <w:p w:rsidR="00000000" w:rsidRDefault="00D56E9B">
          <w:pPr>
            <w:pStyle w:val="E9044E1477964ADE8BC27539E8C2A32D"/>
          </w:pPr>
          <w:r w:rsidRPr="009E0B6E">
            <w:rPr>
              <w:lang w:bidi="pt-BR"/>
            </w:rPr>
            <w:t xml:space="preserve">Insira a </w:t>
          </w:r>
          <w:r w:rsidRPr="009E0B6E">
            <w:rPr>
              <w:lang w:bidi="pt-BR"/>
            </w:rPr>
            <w:t>meta 2</w:t>
          </w:r>
        </w:p>
      </w:docPartBody>
    </w:docPart>
    <w:docPart>
      <w:docPartPr>
        <w:name w:val="5158F1D882ED453C8818E0E1F6C551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08F58A-1048-456B-8498-6F16D6845744}"/>
      </w:docPartPr>
      <w:docPartBody>
        <w:p w:rsidR="00000000" w:rsidRDefault="00D56E9B">
          <w:pPr>
            <w:pStyle w:val="5158F1D882ED453C8818E0E1F6C551D7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5EA7BFBFCBA54F44BEF62AABBB74C5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4AB471-7A5F-49D8-BC76-F8A336EAC2FF}"/>
      </w:docPartPr>
      <w:docPartBody>
        <w:p w:rsidR="00000000" w:rsidRDefault="00D56E9B">
          <w:pPr>
            <w:pStyle w:val="5EA7BFBFCBA54F44BEF62AABBB74C5AB"/>
          </w:pPr>
          <w:r w:rsidRPr="009E0B6E">
            <w:rPr>
              <w:lang w:bidi="pt-BR"/>
            </w:rPr>
            <w:t>Insira o progresso</w:t>
          </w:r>
        </w:p>
      </w:docPartBody>
    </w:docPart>
    <w:docPart>
      <w:docPartPr>
        <w:name w:val="82E11A76F4494644B47C1316614322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5888F6-0E16-424A-B808-B7A8FA8F3D51}"/>
      </w:docPartPr>
      <w:docPartBody>
        <w:p w:rsidR="00000000" w:rsidRDefault="00D56E9B">
          <w:pPr>
            <w:pStyle w:val="82E11A76F4494644B47C131661432271"/>
          </w:pPr>
          <w:r w:rsidRPr="009E0B6E">
            <w:rPr>
              <w:lang w:bidi="pt-BR"/>
            </w:rPr>
            <w:t>Insira a meta 3</w:t>
          </w:r>
        </w:p>
      </w:docPartBody>
    </w:docPart>
    <w:docPart>
      <w:docPartPr>
        <w:name w:val="DBCB83AA928C4A978F5F77D67D3EAE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C24113-B612-40D5-97FB-FBD4E6F50754}"/>
      </w:docPartPr>
      <w:docPartBody>
        <w:p w:rsidR="00000000" w:rsidRDefault="00D56E9B">
          <w:pPr>
            <w:pStyle w:val="DBCB83AA928C4A978F5F77D67D3EAE37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47F5FC4CB6694076B85580DC7A4F41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351C7-B998-449B-9B5C-2462BE9D3299}"/>
      </w:docPartPr>
      <w:docPartBody>
        <w:p w:rsidR="00000000" w:rsidRDefault="00D56E9B">
          <w:pPr>
            <w:pStyle w:val="47F5FC4CB6694076B85580DC7A4F41FC"/>
          </w:pPr>
          <w:r w:rsidRPr="009E0B6E">
            <w:rPr>
              <w:lang w:bidi="pt-BR"/>
            </w:rPr>
            <w:t>Insira o progresso</w:t>
          </w:r>
        </w:p>
      </w:docPartBody>
    </w:docPart>
    <w:docPart>
      <w:docPartPr>
        <w:name w:val="35EF62CF5F804477884466AE36AF56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ECB5B5-CFE5-4A5E-A0E4-F867F9E67412}"/>
      </w:docPartPr>
      <w:docPartBody>
        <w:p w:rsidR="00000000" w:rsidRDefault="00D56E9B">
          <w:pPr>
            <w:pStyle w:val="35EF62CF5F804477884466AE36AF56A4"/>
          </w:pPr>
          <w:r w:rsidRPr="009E0B6E">
            <w:rPr>
              <w:lang w:bidi="pt-BR"/>
            </w:rPr>
            <w:t>Insira a meta 4</w:t>
          </w:r>
        </w:p>
      </w:docPartBody>
    </w:docPart>
    <w:docPart>
      <w:docPartPr>
        <w:name w:val="B51F4C7F924446C798BD6155A1C39B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2D1884-5472-4172-8FDB-995CDBCB7187}"/>
      </w:docPartPr>
      <w:docPartBody>
        <w:p w:rsidR="00000000" w:rsidRDefault="00D56E9B">
          <w:pPr>
            <w:pStyle w:val="B51F4C7F924446C798BD6155A1C39B85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D22072A0D7F440AEB804C2C0DE5845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31DD99-D32A-4873-B7ED-B04EFE874039}"/>
      </w:docPartPr>
      <w:docPartBody>
        <w:p w:rsidR="00000000" w:rsidRDefault="00D56E9B">
          <w:pPr>
            <w:pStyle w:val="D22072A0D7F440AEB804C2C0DE584526"/>
          </w:pPr>
          <w:r w:rsidRPr="009E0B6E">
            <w:rPr>
              <w:lang w:bidi="pt-BR"/>
            </w:rPr>
            <w:t>Insira o progresso</w:t>
          </w:r>
        </w:p>
      </w:docPartBody>
    </w:docPart>
    <w:docPart>
      <w:docPartPr>
        <w:name w:val="D4DBEF7FCD3240718E06C860E3B562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3417F7-2E76-4AF4-8BA8-F40883FE66B8}"/>
      </w:docPartPr>
      <w:docPartBody>
        <w:p w:rsidR="00000000" w:rsidRDefault="00D56E9B">
          <w:pPr>
            <w:pStyle w:val="D4DBEF7FCD3240718E06C860E3B5625E"/>
          </w:pPr>
          <w:r w:rsidRPr="009E0B6E">
            <w:rPr>
              <w:lang w:bidi="pt-BR"/>
            </w:rPr>
            <w:t>Insira a meta 5</w:t>
          </w:r>
        </w:p>
      </w:docPartBody>
    </w:docPart>
    <w:docPart>
      <w:docPartPr>
        <w:name w:val="2BDF0B08CD9D4EEC8136762747F8B2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4D087C-2A41-49A8-A610-DDA268654CC1}"/>
      </w:docPartPr>
      <w:docPartBody>
        <w:p w:rsidR="00000000" w:rsidRDefault="00D56E9B">
          <w:pPr>
            <w:pStyle w:val="2BDF0B08CD9D4EEC8136762747F8B258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EA2CE23C4AC6420DAA32E3CF820DFA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A8E083-6C26-4373-B0DC-2C00A30D989F}"/>
      </w:docPartPr>
      <w:docPartBody>
        <w:p w:rsidR="00000000" w:rsidRDefault="00D56E9B">
          <w:pPr>
            <w:pStyle w:val="EA2CE23C4AC6420DAA32E3CF820DFACC"/>
          </w:pPr>
          <w:r w:rsidRPr="009E0B6E">
            <w:rPr>
              <w:lang w:bidi="pt-BR"/>
            </w:rPr>
            <w:t>Insira o progresso</w:t>
          </w:r>
        </w:p>
      </w:docPartBody>
    </w:docPart>
    <w:docPart>
      <w:docPartPr>
        <w:name w:val="322C5840C41740A1A7A0300D798E89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0719B4-80CF-41F9-BA41-3E79351D811A}"/>
      </w:docPartPr>
      <w:docPartBody>
        <w:p w:rsidR="00000000" w:rsidRDefault="00D56E9B">
          <w:pPr>
            <w:pStyle w:val="322C5840C41740A1A7A0300D798E89AA"/>
          </w:pPr>
          <w:r w:rsidRPr="009E0B6E">
            <w:rPr>
              <w:lang w:bidi="pt-BR"/>
            </w:rPr>
            <w:t>Insira a meta 6</w:t>
          </w:r>
        </w:p>
      </w:docPartBody>
    </w:docPart>
    <w:docPart>
      <w:docPartPr>
        <w:name w:val="2B1B30B8730244A9BF82CF7DD5B1EE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0A5853-AA8C-4568-91BF-6210A2E5D37A}"/>
      </w:docPartPr>
      <w:docPartBody>
        <w:p w:rsidR="00000000" w:rsidRDefault="00D56E9B">
          <w:pPr>
            <w:pStyle w:val="2B1B30B8730244A9BF82CF7DD5B1EEE2"/>
          </w:pPr>
          <w:r w:rsidRPr="009E0B6E">
            <w:rPr>
              <w:lang w:bidi="pt-BR"/>
            </w:rPr>
            <w:t>Insira a data de conclusão</w:t>
          </w:r>
        </w:p>
      </w:docPartBody>
    </w:docPart>
    <w:docPart>
      <w:docPartPr>
        <w:name w:val="47E53B225FAD40F6B9420FB9279651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2941E9-DFC6-4DBA-AA74-D3EB14F7BDDD}"/>
      </w:docPartPr>
      <w:docPartBody>
        <w:p w:rsidR="00000000" w:rsidRDefault="00D56E9B">
          <w:pPr>
            <w:pStyle w:val="47E53B225FAD40F6B9420FB927965172"/>
          </w:pPr>
          <w:r w:rsidRPr="009E0B6E">
            <w:rPr>
              <w:lang w:bidi="pt-BR"/>
            </w:rPr>
            <w:t>Insira o progresso</w:t>
          </w:r>
        </w:p>
      </w:docPartBody>
    </w:docPart>
    <w:docPart>
      <w:docPartPr>
        <w:name w:val="28580FC04A514FEABB29D114EE0282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DB52C6-9542-4641-9B79-1A394F1F4E6B}"/>
      </w:docPartPr>
      <w:docPartBody>
        <w:p w:rsidR="00000000" w:rsidRDefault="00D56E9B">
          <w:pPr>
            <w:pStyle w:val="28580FC04A514FEABB29D114EE0282BA"/>
          </w:pPr>
          <w:r w:rsidRPr="009E0B6E">
            <w:rPr>
              <w:lang w:bidi="pt-BR"/>
            </w:rPr>
            <w:t>Realizações</w:t>
          </w:r>
        </w:p>
      </w:docPartBody>
    </w:docPart>
    <w:docPart>
      <w:docPartPr>
        <w:name w:val="20A1F14C398F457E8CF4C6A6724D45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4AA01A-2D28-4C24-86B6-B30466355783}"/>
      </w:docPartPr>
      <w:docPartBody>
        <w:p w:rsidR="00000000" w:rsidRDefault="00D56E9B">
          <w:pPr>
            <w:pStyle w:val="20A1F14C398F457E8CF4C6A6724D45D1"/>
          </w:pPr>
          <w:r w:rsidRPr="009E0B6E">
            <w:rPr>
              <w:lang w:bidi="pt-BR"/>
            </w:rPr>
            <w:t>Insira as realizações</w:t>
          </w:r>
        </w:p>
      </w:docPartBody>
    </w:docPart>
    <w:docPart>
      <w:docPartPr>
        <w:name w:val="917927E4AD934DEF81EF5D86BE6D11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B9FB9D-14B1-4157-9518-07D23B0200FA}"/>
      </w:docPartPr>
      <w:docPartBody>
        <w:p w:rsidR="00000000" w:rsidRDefault="00D56E9B">
          <w:pPr>
            <w:pStyle w:val="917927E4AD934DEF81EF5D86BE6D11B2"/>
          </w:pPr>
          <w:r w:rsidRPr="009E0B6E">
            <w:rPr>
              <w:lang w:bidi="pt-BR"/>
            </w:rPr>
            <w:t>Preocupações</w:t>
          </w:r>
        </w:p>
      </w:docPartBody>
    </w:docPart>
    <w:docPart>
      <w:docPartPr>
        <w:name w:val="69ACF928F85340EB987103DEF3F040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A4E7A6-7E01-4491-81BC-0BFF58C9558B}"/>
      </w:docPartPr>
      <w:docPartBody>
        <w:p w:rsidR="00000000" w:rsidRDefault="00D56E9B">
          <w:pPr>
            <w:pStyle w:val="69ACF928F85340EB987103DEF3F040DA"/>
          </w:pPr>
          <w:r w:rsidRPr="009E0B6E">
            <w:rPr>
              <w:lang w:bidi="pt-BR"/>
            </w:rPr>
            <w:t>Insira as preocupações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9B"/>
    <w:rsid w:val="00D5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563886633BA40B1BADB386B0274D05F">
    <w:name w:val="A563886633BA40B1BADB386B0274D05F"/>
  </w:style>
  <w:style w:type="paragraph" w:customStyle="1" w:styleId="8BB04738ED73449F8C74F9B89AA22536">
    <w:name w:val="8BB04738ED73449F8C74F9B89AA22536"/>
  </w:style>
  <w:style w:type="paragraph" w:customStyle="1" w:styleId="207F30E9B0B141D7B0E5F2590499711E">
    <w:name w:val="207F30E9B0B141D7B0E5F2590499711E"/>
  </w:style>
  <w:style w:type="paragraph" w:customStyle="1" w:styleId="FADF6AD0C0A4498DA153CEC0FC2D0116">
    <w:name w:val="FADF6AD0C0A4498DA153CEC0FC2D0116"/>
  </w:style>
  <w:style w:type="paragraph" w:customStyle="1" w:styleId="31E840D320CC4B02BD9D571354178DC9">
    <w:name w:val="31E840D320CC4B02BD9D571354178DC9"/>
  </w:style>
  <w:style w:type="paragraph" w:customStyle="1" w:styleId="605026331A70434FA7CDF580D372942D">
    <w:name w:val="605026331A70434FA7CDF580D372942D"/>
  </w:style>
  <w:style w:type="paragraph" w:customStyle="1" w:styleId="9AADF5A1238245988BEE5C68F7ECC52B">
    <w:name w:val="9AADF5A1238245988BEE5C68F7ECC52B"/>
  </w:style>
  <w:style w:type="paragraph" w:customStyle="1" w:styleId="3D474F000D6344C98A5BD97A9944F411">
    <w:name w:val="3D474F000D6344C98A5BD97A9944F411"/>
  </w:style>
  <w:style w:type="paragraph" w:customStyle="1" w:styleId="E1F4F958B2EC42E88C2DD3C63A36A8EF">
    <w:name w:val="E1F4F958B2EC42E88C2DD3C63A36A8EF"/>
  </w:style>
  <w:style w:type="paragraph" w:customStyle="1" w:styleId="5BB4092CCB474370BA66543909FA0EC1">
    <w:name w:val="5BB4092CCB474370BA66543909FA0EC1"/>
  </w:style>
  <w:style w:type="paragraph" w:customStyle="1" w:styleId="B4E5EA630E5A43E4814E9E10B48389A3">
    <w:name w:val="B4E5EA630E5A43E4814E9E10B48389A3"/>
  </w:style>
  <w:style w:type="paragraph" w:customStyle="1" w:styleId="0C69231AF3BD42D78895B0A248B0F42B">
    <w:name w:val="0C69231AF3BD42D78895B0A248B0F42B"/>
  </w:style>
  <w:style w:type="paragraph" w:customStyle="1" w:styleId="5BCBF1A13411472D996FB5EB363DA08D">
    <w:name w:val="5BCBF1A13411472D996FB5EB363DA08D"/>
  </w:style>
  <w:style w:type="paragraph" w:customStyle="1" w:styleId="AD9F440B5992411094075D3635114F11">
    <w:name w:val="AD9F440B5992411094075D3635114F11"/>
  </w:style>
  <w:style w:type="paragraph" w:customStyle="1" w:styleId="F5FCAEE5B6714CA1BE9E72FD1C5217BE">
    <w:name w:val="F5FCAEE5B6714CA1BE9E72FD1C5217BE"/>
  </w:style>
  <w:style w:type="paragraph" w:customStyle="1" w:styleId="553BEA666F624ADEB98391FF654F0255">
    <w:name w:val="553BEA666F624ADEB98391FF654F0255"/>
  </w:style>
  <w:style w:type="paragraph" w:customStyle="1" w:styleId="D72EFFD62DB244A0B86152CFFEF102A2">
    <w:name w:val="D72EFFD62DB244A0B86152CFFEF102A2"/>
  </w:style>
  <w:style w:type="paragraph" w:customStyle="1" w:styleId="2A45A641B0744145A232BB679500A2DE">
    <w:name w:val="2A45A641B0744145A232BB679500A2DE"/>
  </w:style>
  <w:style w:type="paragraph" w:customStyle="1" w:styleId="675EA30A0B2F4FBAB07DB610DF2BEA4A">
    <w:name w:val="675EA30A0B2F4FBAB07DB610DF2BEA4A"/>
  </w:style>
  <w:style w:type="paragraph" w:customStyle="1" w:styleId="E2827E52F0684E55A6A1C37BB9044160">
    <w:name w:val="E2827E52F0684E55A6A1C37BB9044160"/>
  </w:style>
  <w:style w:type="paragraph" w:customStyle="1" w:styleId="80B990989BEA49259BDDC4F266487A77">
    <w:name w:val="80B990989BEA49259BDDC4F266487A77"/>
  </w:style>
  <w:style w:type="paragraph" w:customStyle="1" w:styleId="5190D056CD324558A7C473C4948AFA0B">
    <w:name w:val="5190D056CD324558A7C473C4948AFA0B"/>
  </w:style>
  <w:style w:type="paragraph" w:customStyle="1" w:styleId="F2F9CA377610403EA81B9B86A1821A0B">
    <w:name w:val="F2F9CA377610403EA81B9B86A1821A0B"/>
  </w:style>
  <w:style w:type="paragraph" w:customStyle="1" w:styleId="1616149EE6EB4F9EBDE57BCE22AFD52B">
    <w:name w:val="1616149EE6EB4F9EBDE57BCE22AFD52B"/>
  </w:style>
  <w:style w:type="paragraph" w:customStyle="1" w:styleId="33F2C90B6A5F4C7B8C765E60930C9A1F">
    <w:name w:val="33F2C90B6A5F4C7B8C765E60930C9A1F"/>
  </w:style>
  <w:style w:type="paragraph" w:customStyle="1" w:styleId="0B5C77AD6CED43BA8A0160E8FBD4CDEC">
    <w:name w:val="0B5C77AD6CED43BA8A0160E8FBD4CDEC"/>
  </w:style>
  <w:style w:type="paragraph" w:customStyle="1" w:styleId="436575B1931842D8B6B726CA277793D4">
    <w:name w:val="436575B1931842D8B6B726CA277793D4"/>
  </w:style>
  <w:style w:type="paragraph" w:customStyle="1" w:styleId="E48116B6290C4F30A14807435CF36D43">
    <w:name w:val="E48116B6290C4F30A14807435CF36D43"/>
  </w:style>
  <w:style w:type="paragraph" w:customStyle="1" w:styleId="69A826244294424BA9A4768133B0BFF4">
    <w:name w:val="69A826244294424BA9A4768133B0BFF4"/>
  </w:style>
  <w:style w:type="paragraph" w:customStyle="1" w:styleId="F8D346CE5340460ABC708E82E664BD4F">
    <w:name w:val="F8D346CE5340460ABC708E82E664BD4F"/>
  </w:style>
  <w:style w:type="paragraph" w:customStyle="1" w:styleId="BE927DDE00874FF4B07FF73DDDA0234D">
    <w:name w:val="BE927DDE00874FF4B07FF73DDDA0234D"/>
  </w:style>
  <w:style w:type="paragraph" w:customStyle="1" w:styleId="8493BE8D354645BA82E1700E1DB12C2F">
    <w:name w:val="8493BE8D354645BA82E1700E1DB12C2F"/>
  </w:style>
  <w:style w:type="paragraph" w:customStyle="1" w:styleId="53E274B32A294CF6B11C57B813606C14">
    <w:name w:val="53E274B32A294CF6B11C57B813606C14"/>
  </w:style>
  <w:style w:type="paragraph" w:customStyle="1" w:styleId="9E25D6FC78C64ADFA3A3CA22400A568F">
    <w:name w:val="9E25D6FC78C64ADFA3A3CA22400A568F"/>
  </w:style>
  <w:style w:type="paragraph" w:customStyle="1" w:styleId="7051CB18B1864339BFD121C3D9ADB246">
    <w:name w:val="7051CB18B1864339BFD121C3D9ADB246"/>
  </w:style>
  <w:style w:type="paragraph" w:customStyle="1" w:styleId="6403317454DD449CA80779E8076C736D">
    <w:name w:val="6403317454DD449CA80779E8076C736D"/>
  </w:style>
  <w:style w:type="paragraph" w:customStyle="1" w:styleId="8190E1274FAD4276B0EC20A1424BAE98">
    <w:name w:val="8190E1274FAD4276B0EC20A1424BAE98"/>
  </w:style>
  <w:style w:type="paragraph" w:customStyle="1" w:styleId="C8616CE64A7B4E229E9930A3FB5B0DED">
    <w:name w:val="C8616CE64A7B4E229E9930A3FB5B0DED"/>
  </w:style>
  <w:style w:type="paragraph" w:customStyle="1" w:styleId="90BDE21F806A49CBA37032AF13ECCA03">
    <w:name w:val="90BDE21F806A49CBA37032AF13ECCA03"/>
  </w:style>
  <w:style w:type="paragraph" w:customStyle="1" w:styleId="936C5DD4234040CB928CF623BE6780B9">
    <w:name w:val="936C5DD4234040CB928CF623BE6780B9"/>
  </w:style>
  <w:style w:type="paragraph" w:customStyle="1" w:styleId="F22E5FFAE6A24BD69402C192BBFFA189">
    <w:name w:val="F22E5FFAE6A24BD69402C192BBFFA189"/>
  </w:style>
  <w:style w:type="paragraph" w:customStyle="1" w:styleId="B668966B92484623A44169C9D4386C04">
    <w:name w:val="B668966B92484623A44169C9D4386C04"/>
  </w:style>
  <w:style w:type="paragraph" w:customStyle="1" w:styleId="90847521B60440BE80AA9181CA795BF0">
    <w:name w:val="90847521B60440BE80AA9181CA795BF0"/>
  </w:style>
  <w:style w:type="paragraph" w:customStyle="1" w:styleId="71C8F0E2AD194D0AA5468B2850E4FE95">
    <w:name w:val="71C8F0E2AD194D0AA5468B2850E4FE95"/>
  </w:style>
  <w:style w:type="paragraph" w:customStyle="1" w:styleId="E9044E1477964ADE8BC27539E8C2A32D">
    <w:name w:val="E9044E1477964ADE8BC27539E8C2A32D"/>
  </w:style>
  <w:style w:type="paragraph" w:customStyle="1" w:styleId="5158F1D882ED453C8818E0E1F6C551D7">
    <w:name w:val="5158F1D882ED453C8818E0E1F6C551D7"/>
  </w:style>
  <w:style w:type="paragraph" w:customStyle="1" w:styleId="5EA7BFBFCBA54F44BEF62AABBB74C5AB">
    <w:name w:val="5EA7BFBFCBA54F44BEF62AABBB74C5AB"/>
  </w:style>
  <w:style w:type="paragraph" w:customStyle="1" w:styleId="82E11A76F4494644B47C131661432271">
    <w:name w:val="82E11A76F4494644B47C131661432271"/>
  </w:style>
  <w:style w:type="paragraph" w:customStyle="1" w:styleId="DBCB83AA928C4A978F5F77D67D3EAE37">
    <w:name w:val="DBCB83AA928C4A978F5F77D67D3EAE37"/>
  </w:style>
  <w:style w:type="paragraph" w:customStyle="1" w:styleId="47F5FC4CB6694076B85580DC7A4F41FC">
    <w:name w:val="47F5FC4CB6694076B85580DC7A4F41FC"/>
  </w:style>
  <w:style w:type="paragraph" w:customStyle="1" w:styleId="35EF62CF5F804477884466AE36AF56A4">
    <w:name w:val="35EF62CF5F804477884466AE36AF56A4"/>
  </w:style>
  <w:style w:type="paragraph" w:customStyle="1" w:styleId="B51F4C7F924446C798BD6155A1C39B85">
    <w:name w:val="B51F4C7F924446C798BD6155A1C39B85"/>
  </w:style>
  <w:style w:type="paragraph" w:customStyle="1" w:styleId="D22072A0D7F440AEB804C2C0DE584526">
    <w:name w:val="D22072A0D7F440AEB804C2C0DE584526"/>
  </w:style>
  <w:style w:type="paragraph" w:customStyle="1" w:styleId="D4DBEF7FCD3240718E06C860E3B5625E">
    <w:name w:val="D4DBEF7FCD3240718E06C860E3B5625E"/>
  </w:style>
  <w:style w:type="paragraph" w:customStyle="1" w:styleId="2BDF0B08CD9D4EEC8136762747F8B258">
    <w:name w:val="2BDF0B08CD9D4EEC8136762747F8B258"/>
  </w:style>
  <w:style w:type="paragraph" w:customStyle="1" w:styleId="EA2CE23C4AC6420DAA32E3CF820DFACC">
    <w:name w:val="EA2CE23C4AC6420DAA32E3CF820DFACC"/>
  </w:style>
  <w:style w:type="paragraph" w:customStyle="1" w:styleId="322C5840C41740A1A7A0300D798E89AA">
    <w:name w:val="322C5840C41740A1A7A0300D798E89AA"/>
  </w:style>
  <w:style w:type="paragraph" w:customStyle="1" w:styleId="2B1B30B8730244A9BF82CF7DD5B1EEE2">
    <w:name w:val="2B1B30B8730244A9BF82CF7DD5B1EEE2"/>
  </w:style>
  <w:style w:type="paragraph" w:customStyle="1" w:styleId="47E53B225FAD40F6B9420FB927965172">
    <w:name w:val="47E53B225FAD40F6B9420FB927965172"/>
  </w:style>
  <w:style w:type="paragraph" w:customStyle="1" w:styleId="28580FC04A514FEABB29D114EE0282BA">
    <w:name w:val="28580FC04A514FEABB29D114EE0282BA"/>
  </w:style>
  <w:style w:type="paragraph" w:customStyle="1" w:styleId="20A1F14C398F457E8CF4C6A6724D45D1">
    <w:name w:val="20A1F14C398F457E8CF4C6A6724D45D1"/>
  </w:style>
  <w:style w:type="paragraph" w:customStyle="1" w:styleId="917927E4AD934DEF81EF5D86BE6D11B2">
    <w:name w:val="917927E4AD934DEF81EF5D86BE6D11B2"/>
  </w:style>
  <w:style w:type="paragraph" w:customStyle="1" w:styleId="69ACF928F85340EB987103DEF3F040DA">
    <w:name w:val="69ACF928F85340EB987103DEF3F040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on-Auditorium-Staging22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Relatório de status do funcionário</Template>
  <TotalTime>1</TotalTime>
  <Pages>1</Pages>
  <Words>225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ADMIN-PC</dc:creator>
  <cp:lastModifiedBy>Leonardo Zanré</cp:lastModifiedBy>
  <cp:revision>1</cp:revision>
  <dcterms:created xsi:type="dcterms:W3CDTF">2022-03-30T12:15:00Z</dcterms:created>
  <dcterms:modified xsi:type="dcterms:W3CDTF">2022-03-30T12:16:00Z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